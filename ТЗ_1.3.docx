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5DF6A5" w14:textId="652E240F" w:rsidR="009F6B0A" w:rsidRDefault="009F6B0A" w:rsidP="009F6B0A">
      <w:pPr>
        <w:pStyle w:val="110"/>
      </w:pPr>
      <w:r w:rsidRPr="009F6B0A">
        <w:t>Техническое задание</w:t>
      </w:r>
      <w:r>
        <w:t xml:space="preserve"> на проект</w:t>
      </w:r>
      <w:r w:rsidR="00E21FFD">
        <w:br/>
      </w:r>
      <w:r w:rsidRPr="009F6B0A">
        <w:t>«</w:t>
      </w:r>
      <w:r w:rsidR="0063332C" w:rsidRPr="0063332C">
        <w:t>Веб-инструмент для генерации XML и IFC файлов</w:t>
      </w:r>
      <w:r w:rsidRPr="009F6B0A">
        <w:t>»</w:t>
      </w:r>
    </w:p>
    <w:p w14:paraId="7839AC92" w14:textId="2DE5C0C6" w:rsidR="00675AED" w:rsidRPr="00675AED" w:rsidRDefault="00675AED" w:rsidP="00675AED">
      <w:pPr>
        <w:pStyle w:val="af3"/>
      </w:pPr>
      <w:r>
        <w:t>Оглавление</w:t>
      </w:r>
    </w:p>
    <w:p w14:paraId="5A11A626" w14:textId="1CEF8A31" w:rsidR="00534DA9" w:rsidRDefault="00675AE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begin"/>
      </w:r>
      <w:r>
        <w:rPr>
          <w:rFonts w:eastAsia="Times New Roman" w:cs="Times New Roman"/>
          <w:szCs w:val="24"/>
          <w:lang w:eastAsia="ru-RU"/>
        </w:rPr>
        <w:instrText xml:space="preserve"> TOC \o "1-3" \h \z \t "1.2. Заголовок раздела;1;1.3. Заголовок подраздела;2;1.4. Заголовок пункта;3" </w:instrText>
      </w:r>
      <w:r>
        <w:rPr>
          <w:rFonts w:eastAsia="Times New Roman" w:cs="Times New Roman"/>
          <w:szCs w:val="24"/>
          <w:lang w:eastAsia="ru-RU"/>
        </w:rPr>
        <w:fldChar w:fldCharType="separate"/>
      </w:r>
      <w:hyperlink w:anchor="_Toc225968504" w:history="1">
        <w:r w:rsidR="00534DA9" w:rsidRPr="00653900">
          <w:rPr>
            <w:rStyle w:val="af4"/>
            <w:noProof/>
            <w:lang w:eastAsia="ru-RU"/>
          </w:rPr>
          <w:t>1 Термины, используемые в ТЗ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_Toc225968504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2</w:t>
        </w:r>
        <w:r w:rsidR="00534DA9">
          <w:rPr>
            <w:noProof/>
            <w:webHidden/>
          </w:rPr>
          <w:fldChar w:fldCharType="end"/>
        </w:r>
      </w:hyperlink>
    </w:p>
    <w:p w14:paraId="721FEE3F" w14:textId="419054E6" w:rsidR="00534DA9" w:rsidRDefault="00D3476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5968505" w:history="1">
        <w:r w:rsidR="00534DA9" w:rsidRPr="00653900">
          <w:rPr>
            <w:rStyle w:val="af4"/>
            <w:noProof/>
            <w:lang w:eastAsia="ru-RU"/>
          </w:rPr>
          <w:t>2 Основные положения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_Toc225968505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3</w:t>
        </w:r>
        <w:r w:rsidR="00534DA9">
          <w:rPr>
            <w:noProof/>
            <w:webHidden/>
          </w:rPr>
          <w:fldChar w:fldCharType="end"/>
        </w:r>
      </w:hyperlink>
    </w:p>
    <w:p w14:paraId="4E03DD0C" w14:textId="46694496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06" w:history="1">
        <w:r w:rsidR="00534DA9" w:rsidRPr="00653900">
          <w:rPr>
            <w:rStyle w:val="af4"/>
            <w:noProof/>
            <w:lang w:eastAsia="ru-RU"/>
          </w:rPr>
          <w:t>2.1 Название веб-приложения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_Toc225968506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3</w:t>
        </w:r>
        <w:r w:rsidR="00534DA9">
          <w:rPr>
            <w:noProof/>
            <w:webHidden/>
          </w:rPr>
          <w:fldChar w:fldCharType="end"/>
        </w:r>
      </w:hyperlink>
    </w:p>
    <w:p w14:paraId="05440070" w14:textId="11357FBC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07" w:history="1">
        <w:r w:rsidR="00534DA9" w:rsidRPr="00653900">
          <w:rPr>
            <w:rStyle w:val="af4"/>
            <w:noProof/>
            <w:lang w:eastAsia="ru-RU"/>
          </w:rPr>
          <w:t>2.2 Порядок внесения изменений в ТЗ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_Toc225968507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3</w:t>
        </w:r>
        <w:r w:rsidR="00534DA9">
          <w:rPr>
            <w:noProof/>
            <w:webHidden/>
          </w:rPr>
          <w:fldChar w:fldCharType="end"/>
        </w:r>
      </w:hyperlink>
    </w:p>
    <w:p w14:paraId="1CD16B75" w14:textId="6EBF617B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08" w:history="1">
        <w:r w:rsidR="00534DA9" w:rsidRPr="00653900">
          <w:rPr>
            <w:rStyle w:val="af4"/>
            <w:noProof/>
            <w:lang w:eastAsia="ru-RU"/>
          </w:rPr>
          <w:t>2.3 Порядок производства работ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_Toc225968508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3</w:t>
        </w:r>
        <w:r w:rsidR="00534DA9">
          <w:rPr>
            <w:noProof/>
            <w:webHidden/>
          </w:rPr>
          <w:fldChar w:fldCharType="end"/>
        </w:r>
      </w:hyperlink>
    </w:p>
    <w:p w14:paraId="291425C5" w14:textId="2EACE439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09" w:history="1">
        <w:r w:rsidR="00534DA9" w:rsidRPr="00653900">
          <w:rPr>
            <w:rStyle w:val="af4"/>
            <w:noProof/>
            <w:lang w:eastAsia="ru-RU"/>
          </w:rPr>
          <w:t>2.4 Плановые сроки начала и окончания работ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_Toc225968509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3</w:t>
        </w:r>
        <w:r w:rsidR="00534DA9">
          <w:rPr>
            <w:noProof/>
            <w:webHidden/>
          </w:rPr>
          <w:fldChar w:fldCharType="end"/>
        </w:r>
      </w:hyperlink>
    </w:p>
    <w:p w14:paraId="04F9CE3D" w14:textId="5CA789FD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0" w:history="1">
        <w:r w:rsidR="00534DA9" w:rsidRPr="00653900">
          <w:rPr>
            <w:rStyle w:val="af4"/>
            <w:noProof/>
          </w:rPr>
          <w:t>2.5 Порядок оформления и предъявления результатов работ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_Toc225968510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3</w:t>
        </w:r>
        <w:r w:rsidR="00534DA9">
          <w:rPr>
            <w:noProof/>
            <w:webHidden/>
          </w:rPr>
          <w:fldChar w:fldCharType="end"/>
        </w:r>
      </w:hyperlink>
    </w:p>
    <w:p w14:paraId="7E699B33" w14:textId="0F316D1A" w:rsidR="00534DA9" w:rsidRDefault="00D3476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5968511" w:history="1">
        <w:r w:rsidR="00534DA9" w:rsidRPr="00653900">
          <w:rPr>
            <w:rStyle w:val="af4"/>
            <w:noProof/>
            <w:lang w:eastAsia="ru-RU"/>
          </w:rPr>
          <w:t>3 Назначение и цели создания веб-приложения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_Toc225968511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4</w:t>
        </w:r>
        <w:r w:rsidR="00534DA9">
          <w:rPr>
            <w:noProof/>
            <w:webHidden/>
          </w:rPr>
          <w:fldChar w:fldCharType="end"/>
        </w:r>
      </w:hyperlink>
    </w:p>
    <w:p w14:paraId="3473F7B4" w14:textId="2D118E6C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2" w:history="1">
        <w:r w:rsidR="00534DA9" w:rsidRPr="00653900">
          <w:rPr>
            <w:rStyle w:val="af4"/>
            <w:noProof/>
            <w:lang w:eastAsia="ru-RU"/>
          </w:rPr>
          <w:t>3.1 Цели создания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_Toc225968512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4</w:t>
        </w:r>
        <w:r w:rsidR="00534DA9">
          <w:rPr>
            <w:noProof/>
            <w:webHidden/>
          </w:rPr>
          <w:fldChar w:fldCharType="end"/>
        </w:r>
      </w:hyperlink>
    </w:p>
    <w:p w14:paraId="5FF277C0" w14:textId="408B6B86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3" w:history="1">
        <w:r w:rsidR="00534DA9" w:rsidRPr="00653900">
          <w:rPr>
            <w:rStyle w:val="af4"/>
            <w:noProof/>
            <w:lang w:eastAsia="ru-RU"/>
          </w:rPr>
          <w:t>3.2 Решаемые при помощи веб-приложения задачи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_Toc225968513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4</w:t>
        </w:r>
        <w:r w:rsidR="00534DA9">
          <w:rPr>
            <w:noProof/>
            <w:webHidden/>
          </w:rPr>
          <w:fldChar w:fldCharType="end"/>
        </w:r>
      </w:hyperlink>
    </w:p>
    <w:p w14:paraId="73E8E5E6" w14:textId="2F79D75D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4" w:history="1">
        <w:r w:rsidR="00534DA9" w:rsidRPr="00653900">
          <w:rPr>
            <w:rStyle w:val="af4"/>
            <w:noProof/>
            <w:lang w:eastAsia="ru-RU"/>
          </w:rPr>
          <w:t>3.3 Целевая аудитория сайта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_Toc225968514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5</w:t>
        </w:r>
        <w:r w:rsidR="00534DA9">
          <w:rPr>
            <w:noProof/>
            <w:webHidden/>
          </w:rPr>
          <w:fldChar w:fldCharType="end"/>
        </w:r>
      </w:hyperlink>
    </w:p>
    <w:p w14:paraId="48C8B100" w14:textId="68B3BEF7" w:rsidR="00534DA9" w:rsidRDefault="00D3476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5968515" w:history="1">
        <w:r w:rsidR="00534DA9" w:rsidRPr="00653900">
          <w:rPr>
            <w:rStyle w:val="af4"/>
            <w:noProof/>
          </w:rPr>
          <w:t>4 Анализ аналогов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_Toc225968515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6</w:t>
        </w:r>
        <w:r w:rsidR="00534DA9">
          <w:rPr>
            <w:noProof/>
            <w:webHidden/>
          </w:rPr>
          <w:fldChar w:fldCharType="end"/>
        </w:r>
      </w:hyperlink>
    </w:p>
    <w:p w14:paraId="563B1DFF" w14:textId="13D051DA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6" w:history="1">
        <w:r w:rsidR="00534DA9" w:rsidRPr="00653900">
          <w:rPr>
            <w:rStyle w:val="af4"/>
            <w:noProof/>
            <w:lang w:val="en-US"/>
          </w:rPr>
          <w:t>4.1</w:t>
        </w:r>
        <w:r w:rsidR="00534DA9" w:rsidRPr="00653900">
          <w:rPr>
            <w:rStyle w:val="af4"/>
            <w:noProof/>
          </w:rPr>
          <w:t xml:space="preserve"> Сайт </w:t>
        </w:r>
        <w:r w:rsidR="00534DA9" w:rsidRPr="00653900">
          <w:rPr>
            <w:rStyle w:val="af4"/>
            <w:noProof/>
            <w:lang w:val="en-US"/>
          </w:rPr>
          <w:t>XMLable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_Toc225968516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6</w:t>
        </w:r>
        <w:r w:rsidR="00534DA9">
          <w:rPr>
            <w:noProof/>
            <w:webHidden/>
          </w:rPr>
          <w:fldChar w:fldCharType="end"/>
        </w:r>
      </w:hyperlink>
    </w:p>
    <w:p w14:paraId="34FAA70A" w14:textId="4E0F56A2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7" w:history="1">
        <w:r w:rsidR="00534DA9" w:rsidRPr="00653900">
          <w:rPr>
            <w:rStyle w:val="af4"/>
            <w:noProof/>
            <w:lang w:val="en-US"/>
          </w:rPr>
          <w:t>4.2 Workik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_Toc225968517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8</w:t>
        </w:r>
        <w:r w:rsidR="00534DA9">
          <w:rPr>
            <w:noProof/>
            <w:webHidden/>
          </w:rPr>
          <w:fldChar w:fldCharType="end"/>
        </w:r>
      </w:hyperlink>
    </w:p>
    <w:p w14:paraId="0EE6F796" w14:textId="4219D530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8" w:history="1">
        <w:r w:rsidR="00534DA9" w:rsidRPr="00653900">
          <w:rPr>
            <w:rStyle w:val="af4"/>
            <w:noProof/>
          </w:rPr>
          <w:t>4.3 Пакет Xbim Essentials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_Toc225968518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9</w:t>
        </w:r>
        <w:r w:rsidR="00534DA9">
          <w:rPr>
            <w:noProof/>
            <w:webHidden/>
          </w:rPr>
          <w:fldChar w:fldCharType="end"/>
        </w:r>
      </w:hyperlink>
    </w:p>
    <w:p w14:paraId="4DB4FDDF" w14:textId="33D11F28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19" w:history="1">
        <w:r w:rsidR="00534DA9" w:rsidRPr="00653900">
          <w:rPr>
            <w:rStyle w:val="af4"/>
            <w:noProof/>
          </w:rPr>
          <w:t>4.4 Наш проект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_Toc225968519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11</w:t>
        </w:r>
        <w:r w:rsidR="00534DA9">
          <w:rPr>
            <w:noProof/>
            <w:webHidden/>
          </w:rPr>
          <w:fldChar w:fldCharType="end"/>
        </w:r>
      </w:hyperlink>
    </w:p>
    <w:p w14:paraId="337C3FAF" w14:textId="6495A2EC" w:rsidR="00534DA9" w:rsidRDefault="00D3476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5968520" w:history="1">
        <w:r w:rsidR="00534DA9" w:rsidRPr="00653900">
          <w:rPr>
            <w:rStyle w:val="af4"/>
            <w:noProof/>
            <w:lang w:eastAsia="ru-RU"/>
          </w:rPr>
          <w:t>5 Требования к продукту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_Toc225968520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13</w:t>
        </w:r>
        <w:r w:rsidR="00534DA9">
          <w:rPr>
            <w:noProof/>
            <w:webHidden/>
          </w:rPr>
          <w:fldChar w:fldCharType="end"/>
        </w:r>
      </w:hyperlink>
    </w:p>
    <w:p w14:paraId="40A3F716" w14:textId="0888B9C9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21" w:history="1">
        <w:r w:rsidR="00534DA9" w:rsidRPr="00653900">
          <w:rPr>
            <w:rStyle w:val="af4"/>
            <w:noProof/>
            <w:lang w:eastAsia="ru-RU"/>
          </w:rPr>
          <w:t>5.1 Требования к ПО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_Toc225968521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13</w:t>
        </w:r>
        <w:r w:rsidR="00534DA9">
          <w:rPr>
            <w:noProof/>
            <w:webHidden/>
          </w:rPr>
          <w:fldChar w:fldCharType="end"/>
        </w:r>
      </w:hyperlink>
    </w:p>
    <w:p w14:paraId="6D4AF103" w14:textId="7D22CB4D" w:rsidR="00534DA9" w:rsidRDefault="00D3476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5968522" w:history="1">
        <w:r w:rsidR="00534DA9" w:rsidRPr="00653900">
          <w:rPr>
            <w:rStyle w:val="af4"/>
            <w:noProof/>
          </w:rPr>
          <w:t>5.1.1 Требования к интеграции и платформе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_Toc225968522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13</w:t>
        </w:r>
        <w:r w:rsidR="00534DA9">
          <w:rPr>
            <w:noProof/>
            <w:webHidden/>
          </w:rPr>
          <w:fldChar w:fldCharType="end"/>
        </w:r>
      </w:hyperlink>
    </w:p>
    <w:p w14:paraId="6F0D011D" w14:textId="69740150" w:rsidR="00534DA9" w:rsidRDefault="00D3476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5968523" w:history="1">
        <w:r w:rsidR="00534DA9" w:rsidRPr="00653900">
          <w:rPr>
            <w:rStyle w:val="af4"/>
            <w:noProof/>
          </w:rPr>
          <w:t>5.1.2 Требования к Разработке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_Toc225968523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13</w:t>
        </w:r>
        <w:r w:rsidR="00534DA9">
          <w:rPr>
            <w:noProof/>
            <w:webHidden/>
          </w:rPr>
          <w:fldChar w:fldCharType="end"/>
        </w:r>
      </w:hyperlink>
    </w:p>
    <w:p w14:paraId="60F0ADA5" w14:textId="70A184EB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24" w:history="1">
        <w:r w:rsidR="00534DA9" w:rsidRPr="00653900">
          <w:rPr>
            <w:rStyle w:val="af4"/>
            <w:noProof/>
            <w:lang w:eastAsia="ru-RU"/>
          </w:rPr>
          <w:t>5.2 Общие требования к оформлению и вёрстке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_Toc225968524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14</w:t>
        </w:r>
        <w:r w:rsidR="00534DA9">
          <w:rPr>
            <w:noProof/>
            <w:webHidden/>
          </w:rPr>
          <w:fldChar w:fldCharType="end"/>
        </w:r>
      </w:hyperlink>
    </w:p>
    <w:p w14:paraId="0C427361" w14:textId="478F489B" w:rsidR="00534DA9" w:rsidRDefault="00D3476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968525" w:history="1">
        <w:r w:rsidR="00534DA9" w:rsidRPr="00653900">
          <w:rPr>
            <w:rStyle w:val="af4"/>
            <w:noProof/>
          </w:rPr>
          <w:t>5.3 Языковые версии веб-приложения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_Toc225968525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15</w:t>
        </w:r>
        <w:r w:rsidR="00534DA9">
          <w:rPr>
            <w:noProof/>
            <w:webHidden/>
          </w:rPr>
          <w:fldChar w:fldCharType="end"/>
        </w:r>
      </w:hyperlink>
    </w:p>
    <w:p w14:paraId="6C50FAF2" w14:textId="2B14AA91" w:rsidR="00534DA9" w:rsidRDefault="00D3476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5968526" w:history="1">
        <w:r w:rsidR="00534DA9" w:rsidRPr="00653900">
          <w:rPr>
            <w:rStyle w:val="af4"/>
            <w:noProof/>
            <w:lang w:eastAsia="ru-RU"/>
          </w:rPr>
          <w:t>6 Пользователи и их положение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_Toc225968526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16</w:t>
        </w:r>
        <w:r w:rsidR="00534DA9">
          <w:rPr>
            <w:noProof/>
            <w:webHidden/>
          </w:rPr>
          <w:fldChar w:fldCharType="end"/>
        </w:r>
      </w:hyperlink>
    </w:p>
    <w:p w14:paraId="79B80448" w14:textId="2FFDA149" w:rsidR="00534DA9" w:rsidRDefault="00D3476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5968527" w:history="1">
        <w:r w:rsidR="00534DA9" w:rsidRPr="00653900">
          <w:rPr>
            <w:rStyle w:val="af4"/>
            <w:noProof/>
            <w:lang w:eastAsia="ru-RU"/>
          </w:rPr>
          <w:t>7 Дизайн веб-приложения</w:t>
        </w:r>
        <w:r w:rsidR="00534DA9">
          <w:rPr>
            <w:noProof/>
            <w:webHidden/>
          </w:rPr>
          <w:tab/>
        </w:r>
        <w:r w:rsidR="00534DA9">
          <w:rPr>
            <w:noProof/>
            <w:webHidden/>
          </w:rPr>
          <w:fldChar w:fldCharType="begin"/>
        </w:r>
        <w:r w:rsidR="00534DA9">
          <w:rPr>
            <w:noProof/>
            <w:webHidden/>
          </w:rPr>
          <w:instrText xml:space="preserve"> PAGEREF _Toc225968527 \h </w:instrText>
        </w:r>
        <w:r w:rsidR="00534DA9">
          <w:rPr>
            <w:noProof/>
            <w:webHidden/>
          </w:rPr>
        </w:r>
        <w:r w:rsidR="00534DA9">
          <w:rPr>
            <w:noProof/>
            <w:webHidden/>
          </w:rPr>
          <w:fldChar w:fldCharType="separate"/>
        </w:r>
        <w:r w:rsidR="00534DA9">
          <w:rPr>
            <w:noProof/>
            <w:webHidden/>
          </w:rPr>
          <w:t>17</w:t>
        </w:r>
        <w:r w:rsidR="00534DA9">
          <w:rPr>
            <w:noProof/>
            <w:webHidden/>
          </w:rPr>
          <w:fldChar w:fldCharType="end"/>
        </w:r>
      </w:hyperlink>
    </w:p>
    <w:p w14:paraId="77C1DA12" w14:textId="61502112" w:rsidR="009F6B0A" w:rsidRDefault="00675AED" w:rsidP="003222DA">
      <w:pPr>
        <w:pStyle w:val="12"/>
        <w:rPr>
          <w:lang w:eastAsia="ru-RU"/>
        </w:rPr>
      </w:pPr>
      <w:r>
        <w:rPr>
          <w:rFonts w:eastAsia="Times New Roman" w:cs="Times New Roman"/>
          <w:szCs w:val="24"/>
          <w:lang w:eastAsia="ru-RU"/>
        </w:rPr>
        <w:lastRenderedPageBreak/>
        <w:fldChar w:fldCharType="end"/>
      </w:r>
      <w:bookmarkStart w:id="0" w:name="_Toc225968504"/>
      <w:r w:rsidR="009F6B0A" w:rsidRPr="009F6B0A">
        <w:rPr>
          <w:lang w:eastAsia="ru-RU"/>
        </w:rPr>
        <w:t>Термины, используемые в ТЗ</w:t>
      </w:r>
      <w:bookmarkEnd w:id="0"/>
    </w:p>
    <w:p w14:paraId="0163EC01" w14:textId="77777777" w:rsidR="0063332C" w:rsidRPr="0063332C" w:rsidRDefault="0063332C" w:rsidP="0063332C">
      <w:pPr>
        <w:pStyle w:val="22"/>
      </w:pPr>
    </w:p>
    <w:p w14:paraId="112EB3AD" w14:textId="3CCF7FC7" w:rsidR="009F6B0A" w:rsidRDefault="009F6B0A" w:rsidP="00625427">
      <w:pPr>
        <w:pStyle w:val="12"/>
        <w:rPr>
          <w:lang w:eastAsia="ru-RU"/>
        </w:rPr>
      </w:pPr>
      <w:bookmarkStart w:id="1" w:name="_Toc225968505"/>
      <w:r w:rsidRPr="009F6B0A">
        <w:rPr>
          <w:lang w:eastAsia="ru-RU"/>
        </w:rPr>
        <w:lastRenderedPageBreak/>
        <w:t>Основные положения</w:t>
      </w:r>
      <w:bookmarkEnd w:id="1"/>
    </w:p>
    <w:p w14:paraId="7F65C337" w14:textId="77777777" w:rsidR="001F11EC" w:rsidRPr="001F11EC" w:rsidRDefault="001F11EC" w:rsidP="001F11EC">
      <w:pPr>
        <w:pStyle w:val="22"/>
      </w:pPr>
    </w:p>
    <w:p w14:paraId="47AFB303" w14:textId="3A964D82" w:rsidR="009F6B0A" w:rsidRPr="009F6B0A" w:rsidRDefault="009F6B0A" w:rsidP="00625427">
      <w:pPr>
        <w:pStyle w:val="13"/>
        <w:rPr>
          <w:lang w:eastAsia="ru-RU"/>
        </w:rPr>
      </w:pPr>
      <w:bookmarkStart w:id="2" w:name="_Toc225968506"/>
      <w:r w:rsidRPr="009F6B0A">
        <w:rPr>
          <w:lang w:eastAsia="ru-RU"/>
        </w:rPr>
        <w:t>Название веб-</w:t>
      </w:r>
      <w:r w:rsidR="00502943">
        <w:rPr>
          <w:lang w:eastAsia="ru-RU"/>
        </w:rPr>
        <w:t>приложения</w:t>
      </w:r>
      <w:bookmarkEnd w:id="2"/>
    </w:p>
    <w:p w14:paraId="3A7358A6" w14:textId="2F757115" w:rsidR="009F6B0A" w:rsidRDefault="00502943" w:rsidP="00A06B09">
      <w:pPr>
        <w:pStyle w:val="22"/>
      </w:pPr>
      <w:r>
        <w:t>«</w:t>
      </w:r>
      <w:r w:rsidR="0063332C">
        <w:t>Веб-инструмент для генерации</w:t>
      </w:r>
      <w:r w:rsidR="0063332C" w:rsidRPr="0063332C">
        <w:t xml:space="preserve"> XML и IFC файлов</w:t>
      </w:r>
      <w:r>
        <w:t>».</w:t>
      </w:r>
      <w:r w:rsidR="009F6B0A" w:rsidRPr="009F6B0A">
        <w:t xml:space="preserve"> </w:t>
      </w:r>
    </w:p>
    <w:p w14:paraId="2E864F10" w14:textId="77777777" w:rsidR="001F11EC" w:rsidRPr="009F6B0A" w:rsidRDefault="001F11EC" w:rsidP="00A06B09">
      <w:pPr>
        <w:pStyle w:val="22"/>
      </w:pPr>
    </w:p>
    <w:p w14:paraId="761CBAFB" w14:textId="71CFAF4B" w:rsidR="009F6B0A" w:rsidRPr="009F6B0A" w:rsidRDefault="009F6B0A" w:rsidP="00625427">
      <w:pPr>
        <w:pStyle w:val="13"/>
        <w:rPr>
          <w:lang w:eastAsia="ru-RU"/>
        </w:rPr>
      </w:pPr>
      <w:bookmarkStart w:id="3" w:name="_Toc225968507"/>
      <w:r w:rsidRPr="009F6B0A">
        <w:rPr>
          <w:lang w:eastAsia="ru-RU"/>
        </w:rPr>
        <w:t>Порядок внесения изменений в ТЗ</w:t>
      </w:r>
      <w:bookmarkEnd w:id="3"/>
    </w:p>
    <w:p w14:paraId="473E37DA" w14:textId="73CE4AE5" w:rsidR="009F6B0A" w:rsidRDefault="009F6B0A" w:rsidP="00A06B09">
      <w:pPr>
        <w:pStyle w:val="22"/>
      </w:pPr>
      <w:r w:rsidRPr="009F6B0A">
        <w:t>Внеплановый пересмотр возможен при согласовании нового ТЗ с Разработчиком</w:t>
      </w:r>
      <w:r w:rsidR="00502943">
        <w:t xml:space="preserve"> и Заказчиком</w:t>
      </w:r>
      <w:r w:rsidRPr="009F6B0A">
        <w:t>. Иные форматы обновления и пересмотров не предусмотрены.</w:t>
      </w:r>
    </w:p>
    <w:p w14:paraId="4C1C2C50" w14:textId="77777777" w:rsidR="001F11EC" w:rsidRPr="009F6B0A" w:rsidRDefault="001F11EC" w:rsidP="00A06B09">
      <w:pPr>
        <w:pStyle w:val="22"/>
      </w:pPr>
    </w:p>
    <w:p w14:paraId="38F18C06" w14:textId="19F56F25" w:rsidR="009F6B0A" w:rsidRPr="009F6B0A" w:rsidRDefault="009F6B0A" w:rsidP="00625427">
      <w:pPr>
        <w:pStyle w:val="13"/>
        <w:rPr>
          <w:lang w:eastAsia="ru-RU"/>
        </w:rPr>
      </w:pPr>
      <w:bookmarkStart w:id="4" w:name="_Toc225968508"/>
      <w:r w:rsidRPr="009F6B0A">
        <w:rPr>
          <w:lang w:eastAsia="ru-RU"/>
        </w:rPr>
        <w:t>Порядок производства работ</w:t>
      </w:r>
      <w:bookmarkEnd w:id="4"/>
    </w:p>
    <w:p w14:paraId="25959640" w14:textId="2A57E346" w:rsidR="009F6B0A" w:rsidRDefault="009F6B0A" w:rsidP="00A06B09">
      <w:pPr>
        <w:pStyle w:val="22"/>
      </w:pPr>
      <w:r w:rsidRPr="009F6B0A">
        <w:t xml:space="preserve">Взаимодействие между заказчиком и </w:t>
      </w:r>
      <w:r w:rsidR="00502943">
        <w:t>командой</w:t>
      </w:r>
      <w:r w:rsidRPr="009F6B0A">
        <w:t xml:space="preserve"> ведётся через мессенджер </w:t>
      </w:r>
      <w:r w:rsidR="0063332C">
        <w:rPr>
          <w:lang w:val="en-US"/>
        </w:rPr>
        <w:t>Telegram</w:t>
      </w:r>
      <w:r w:rsidR="00502943">
        <w:t xml:space="preserve"> </w:t>
      </w:r>
      <w:proofErr w:type="spellStart"/>
      <w:r w:rsidR="00502943">
        <w:t>тимлидом</w:t>
      </w:r>
      <w:proofErr w:type="spellEnd"/>
      <w:r w:rsidR="00502943">
        <w:t xml:space="preserve"> команды</w:t>
      </w:r>
      <w:r w:rsidRPr="009F6B0A">
        <w:t xml:space="preserve">. План работ соответствует итерациям, созданным институтом в рамках Проектного практикума. Отчёт по проделанной работе производится </w:t>
      </w:r>
      <w:r w:rsidR="00910C6C">
        <w:t>командой</w:t>
      </w:r>
      <w:r w:rsidRPr="009F6B0A">
        <w:t xml:space="preserve"> </w:t>
      </w:r>
      <w:r w:rsidR="00502943">
        <w:t>на контрольных точках, предусмотренных Проектным практикумом</w:t>
      </w:r>
      <w:r w:rsidR="00910C6C">
        <w:t>.</w:t>
      </w:r>
    </w:p>
    <w:p w14:paraId="166B7A5A" w14:textId="77777777" w:rsidR="001F11EC" w:rsidRPr="009F6B0A" w:rsidRDefault="001F11EC" w:rsidP="00A06B09">
      <w:pPr>
        <w:pStyle w:val="22"/>
      </w:pPr>
    </w:p>
    <w:p w14:paraId="76B1E771" w14:textId="14FB4539" w:rsidR="009F6B0A" w:rsidRPr="009F6B0A" w:rsidRDefault="009F6B0A" w:rsidP="00625427">
      <w:pPr>
        <w:pStyle w:val="13"/>
        <w:rPr>
          <w:lang w:eastAsia="ru-RU"/>
        </w:rPr>
      </w:pPr>
      <w:bookmarkStart w:id="5" w:name="_Toc225968509"/>
      <w:r w:rsidRPr="009F6B0A">
        <w:rPr>
          <w:lang w:eastAsia="ru-RU"/>
        </w:rPr>
        <w:t>Плановые сроки начала и окончания работ</w:t>
      </w:r>
      <w:bookmarkEnd w:id="5"/>
    </w:p>
    <w:p w14:paraId="2208E438" w14:textId="3B519A26" w:rsidR="009F6B0A" w:rsidRPr="009F6B0A" w:rsidRDefault="0063332C" w:rsidP="00A06B09">
      <w:pPr>
        <w:pStyle w:val="22"/>
      </w:pPr>
      <w:r>
        <w:t>Начало работ: 20</w:t>
      </w:r>
      <w:r w:rsidR="00502943">
        <w:t xml:space="preserve"> </w:t>
      </w:r>
      <w:r>
        <w:t>марта</w:t>
      </w:r>
      <w:r w:rsidR="009F6B0A" w:rsidRPr="009F6B0A">
        <w:t xml:space="preserve"> 202</w:t>
      </w:r>
      <w:r w:rsidR="00502943">
        <w:t>6</w:t>
      </w:r>
      <w:r w:rsidR="009F6B0A" w:rsidRPr="009F6B0A">
        <w:t xml:space="preserve"> г.</w:t>
      </w:r>
    </w:p>
    <w:p w14:paraId="4A281016" w14:textId="271E7D2F" w:rsidR="009F6B0A" w:rsidRDefault="009F6B0A" w:rsidP="00A06B09">
      <w:pPr>
        <w:pStyle w:val="22"/>
      </w:pPr>
      <w:r w:rsidRPr="009F6B0A">
        <w:t xml:space="preserve">Окончание работ: </w:t>
      </w:r>
      <w:r w:rsidR="00910C6C">
        <w:t>31</w:t>
      </w:r>
      <w:r w:rsidRPr="009F6B0A">
        <w:t xml:space="preserve"> </w:t>
      </w:r>
      <w:r w:rsidR="00502943">
        <w:t>мая</w:t>
      </w:r>
      <w:r w:rsidRPr="009F6B0A">
        <w:t xml:space="preserve"> 202</w:t>
      </w:r>
      <w:r w:rsidR="00502943">
        <w:t>6</w:t>
      </w:r>
      <w:r w:rsidRPr="009F6B0A">
        <w:t xml:space="preserve"> г.</w:t>
      </w:r>
    </w:p>
    <w:p w14:paraId="57B52992" w14:textId="77777777" w:rsidR="001F11EC" w:rsidRPr="009F6B0A" w:rsidRDefault="001F11EC" w:rsidP="00A06B09">
      <w:pPr>
        <w:pStyle w:val="22"/>
      </w:pPr>
    </w:p>
    <w:p w14:paraId="7DFDEA5D" w14:textId="77777777" w:rsidR="009F6B0A" w:rsidRPr="009F6B0A" w:rsidRDefault="009F6B0A" w:rsidP="00910C6C">
      <w:pPr>
        <w:pStyle w:val="13"/>
      </w:pPr>
      <w:bookmarkStart w:id="6" w:name="_Toc225968510"/>
      <w:r w:rsidRPr="009F6B0A">
        <w:t>Порядок оформления и предъявления результатов работ</w:t>
      </w:r>
      <w:bookmarkEnd w:id="6"/>
    </w:p>
    <w:p w14:paraId="1114F1D7" w14:textId="19240B19" w:rsidR="009F6B0A" w:rsidRPr="009F6B0A" w:rsidRDefault="009F6B0A" w:rsidP="00A06B09">
      <w:pPr>
        <w:pStyle w:val="22"/>
      </w:pPr>
      <w:r w:rsidRPr="009F6B0A">
        <w:t xml:space="preserve">Результаты работы предъявляются Заказчику </w:t>
      </w:r>
      <w:r w:rsidR="00502943">
        <w:t>по окончанию разработки.</w:t>
      </w:r>
    </w:p>
    <w:p w14:paraId="6B8E88EA" w14:textId="39537E4F" w:rsidR="009F6B0A" w:rsidRDefault="009F6B0A" w:rsidP="00625427">
      <w:pPr>
        <w:pStyle w:val="12"/>
        <w:rPr>
          <w:lang w:eastAsia="ru-RU"/>
        </w:rPr>
      </w:pPr>
      <w:bookmarkStart w:id="7" w:name="_Toc225968511"/>
      <w:r w:rsidRPr="009F6B0A">
        <w:rPr>
          <w:lang w:eastAsia="ru-RU"/>
        </w:rPr>
        <w:lastRenderedPageBreak/>
        <w:t xml:space="preserve">Назначение и цели создания </w:t>
      </w:r>
      <w:r w:rsidR="00502943">
        <w:rPr>
          <w:lang w:eastAsia="ru-RU"/>
        </w:rPr>
        <w:t>веб-приложения</w:t>
      </w:r>
      <w:bookmarkEnd w:id="7"/>
    </w:p>
    <w:p w14:paraId="532168C0" w14:textId="77777777" w:rsidR="001F11EC" w:rsidRPr="001F11EC" w:rsidRDefault="001F11EC" w:rsidP="001F11EC">
      <w:pPr>
        <w:pStyle w:val="22"/>
      </w:pPr>
    </w:p>
    <w:p w14:paraId="5627619B" w14:textId="6C4DE3BD" w:rsidR="009F6B0A" w:rsidRDefault="009F6B0A" w:rsidP="00625427">
      <w:pPr>
        <w:pStyle w:val="13"/>
        <w:rPr>
          <w:lang w:eastAsia="ru-RU"/>
        </w:rPr>
      </w:pPr>
      <w:bookmarkStart w:id="8" w:name="_Toc225968512"/>
      <w:r w:rsidRPr="009F6B0A">
        <w:rPr>
          <w:lang w:eastAsia="ru-RU"/>
        </w:rPr>
        <w:t>Цели создания</w:t>
      </w:r>
      <w:bookmarkEnd w:id="8"/>
    </w:p>
    <w:p w14:paraId="24D9302F" w14:textId="77777777" w:rsidR="00FA722E" w:rsidRDefault="00FA722E" w:rsidP="00FA722E">
      <w:pPr>
        <w:pStyle w:val="22"/>
      </w:pPr>
      <w:r>
        <w:t>Проект направлен на разработку веб-инструмента для автоматической генерации файлов форматов XML и IFC на основе заданных пользователем параметров и структурированных данных.</w:t>
      </w:r>
    </w:p>
    <w:p w14:paraId="3B1A2EB3" w14:textId="77777777" w:rsidR="00FA722E" w:rsidRDefault="00FA722E" w:rsidP="00FA722E">
      <w:pPr>
        <w:pStyle w:val="22"/>
      </w:pPr>
      <w:r>
        <w:t>Система должна обеспечивать:</w:t>
      </w:r>
    </w:p>
    <w:p w14:paraId="767E68A2" w14:textId="479469FE" w:rsidR="00FA722E" w:rsidRDefault="00FA722E" w:rsidP="00FA722E">
      <w:pPr>
        <w:pStyle w:val="53"/>
      </w:pPr>
      <w:r>
        <w:t>формирование XML-документов по заданной схеме (XSD) с проверкой корректности структуры;</w:t>
      </w:r>
    </w:p>
    <w:p w14:paraId="6A81065C" w14:textId="6886135B" w:rsidR="00FA722E" w:rsidRDefault="00FA722E" w:rsidP="00FA722E">
      <w:pPr>
        <w:pStyle w:val="53"/>
      </w:pPr>
      <w:r>
        <w:t>генерацию IFC-моделей с базовой поддержкой объектов, атрибутов и свойств (здания, помещения, элементы);</w:t>
      </w:r>
    </w:p>
    <w:p w14:paraId="72DDECD5" w14:textId="1C8E472A" w:rsidR="00FA722E" w:rsidRDefault="00FA722E" w:rsidP="00FA722E">
      <w:pPr>
        <w:pStyle w:val="53"/>
      </w:pPr>
      <w:r>
        <w:t>настройку шаблонов и параметров экспорта;</w:t>
      </w:r>
    </w:p>
    <w:p w14:paraId="46D3996B" w14:textId="781ADA83" w:rsidR="00FA722E" w:rsidRDefault="00FA722E" w:rsidP="00FA722E">
      <w:pPr>
        <w:pStyle w:val="53"/>
      </w:pPr>
      <w:proofErr w:type="spellStart"/>
      <w:r>
        <w:t>валидацию</w:t>
      </w:r>
      <w:proofErr w:type="spellEnd"/>
      <w:r>
        <w:t xml:space="preserve"> выходных файлов перед выгрузкой.</w:t>
      </w:r>
    </w:p>
    <w:p w14:paraId="33072ED5" w14:textId="3EB18965" w:rsidR="001F11EC" w:rsidRDefault="00FA722E" w:rsidP="00FA722E">
      <w:pPr>
        <w:pStyle w:val="22"/>
      </w:pPr>
      <w:r>
        <w:t xml:space="preserve">Решение ориентировано на автоматизацию обмена данными между различными информационными системами, BIM-платформами и государственными сервисами, снижая трудозатраты на ручную подготовку файлов и </w:t>
      </w:r>
      <w:proofErr w:type="spellStart"/>
      <w:r>
        <w:t>минимизируя</w:t>
      </w:r>
      <w:proofErr w:type="spellEnd"/>
      <w:r>
        <w:t xml:space="preserve"> риск ошибок в структуре данных.</w:t>
      </w:r>
    </w:p>
    <w:p w14:paraId="3A4189DC" w14:textId="77777777" w:rsidR="0063332C" w:rsidRPr="00671C58" w:rsidRDefault="0063332C" w:rsidP="00671C58">
      <w:pPr>
        <w:pStyle w:val="22"/>
      </w:pPr>
    </w:p>
    <w:p w14:paraId="3C4019C9" w14:textId="42D36589" w:rsidR="009F6B0A" w:rsidRPr="009F6B0A" w:rsidRDefault="009F6B0A" w:rsidP="00625427">
      <w:pPr>
        <w:pStyle w:val="13"/>
        <w:rPr>
          <w:lang w:eastAsia="ru-RU"/>
        </w:rPr>
      </w:pPr>
      <w:bookmarkStart w:id="9" w:name="_Toc225968513"/>
      <w:r w:rsidRPr="009F6B0A">
        <w:rPr>
          <w:lang w:eastAsia="ru-RU"/>
        </w:rPr>
        <w:t>Решаемые при помощи веб-приложения задачи</w:t>
      </w:r>
      <w:bookmarkEnd w:id="9"/>
    </w:p>
    <w:p w14:paraId="17566606" w14:textId="77777777" w:rsidR="004E0E30" w:rsidRDefault="004E0E30" w:rsidP="004E0E30">
      <w:pPr>
        <w:pStyle w:val="22"/>
      </w:pPr>
      <w:r w:rsidRPr="004E0E30">
        <w:t>Сведения, документы и материалы, включаемые в информационную модель объекта капитального строительства, представляются в государственные информационные системы в форме электронных документов в виде файлов в формате XML</w:t>
      </w:r>
      <w:r>
        <w:t>.</w:t>
      </w:r>
    </w:p>
    <w:p w14:paraId="2C0CD853" w14:textId="7FD00748" w:rsidR="004E0E30" w:rsidRDefault="004E0E30" w:rsidP="004E0E30">
      <w:pPr>
        <w:pStyle w:val="22"/>
      </w:pPr>
      <w:r>
        <w:t xml:space="preserve">До введения в действие схем, подлежащих использованию для формирования электронных документов в виде файлов в формате XML, электронные документы представляются в следующих форматах: ODT, PDF/A, ODS, </w:t>
      </w:r>
      <w:proofErr w:type="spellStart"/>
      <w:r>
        <w:t>LandXML</w:t>
      </w:r>
      <w:proofErr w:type="spellEnd"/>
      <w:r>
        <w:t xml:space="preserve"> и IFC или иной формат данных с открытой спецификацией </w:t>
      </w:r>
      <w:r w:rsidRPr="004E0E30">
        <w:t>—</w:t>
      </w:r>
      <w:r>
        <w:t xml:space="preserve"> для цифровых информационных моделей.</w:t>
      </w:r>
    </w:p>
    <w:p w14:paraId="6AB446F8" w14:textId="0F54101E" w:rsidR="004E0E30" w:rsidRDefault="004E0E30" w:rsidP="004E0E30">
      <w:pPr>
        <w:pStyle w:val="22"/>
      </w:pPr>
      <w:r>
        <w:lastRenderedPageBreak/>
        <w:t xml:space="preserve">Наше веб-приложение уменьшит трудозатраты на создание файлов </w:t>
      </w:r>
      <w:r w:rsidRPr="004E0E30">
        <w:t>XML</w:t>
      </w:r>
      <w:r>
        <w:t xml:space="preserve"> и </w:t>
      </w:r>
      <w:r w:rsidRPr="004E0E30">
        <w:t>IFC</w:t>
      </w:r>
      <w:r>
        <w:t xml:space="preserve"> форматов </w:t>
      </w:r>
      <w:r w:rsidR="00E20B07">
        <w:t>путём частичной автоматизации. Приложение должно решать такие задачи:</w:t>
      </w:r>
    </w:p>
    <w:p w14:paraId="26FB134F" w14:textId="5F06CF10" w:rsidR="00E20B07" w:rsidRDefault="00E20B07" w:rsidP="00E20B07">
      <w:pPr>
        <w:pStyle w:val="53"/>
      </w:pPr>
      <w:r>
        <w:t xml:space="preserve">загрузка и редактирование существующего файла </w:t>
      </w:r>
      <w:r w:rsidRPr="00E20B07">
        <w:t>XML и</w:t>
      </w:r>
      <w:r>
        <w:t>ли IFC формата с дальнейшим скачиванием;</w:t>
      </w:r>
    </w:p>
    <w:p w14:paraId="63F7B2D9" w14:textId="7D28FE38" w:rsidR="00E20B07" w:rsidRDefault="00E20B07" w:rsidP="00E20B07">
      <w:pPr>
        <w:pStyle w:val="53"/>
      </w:pPr>
      <w:r>
        <w:t xml:space="preserve">создание </w:t>
      </w:r>
      <w:r w:rsidRPr="00E20B07">
        <w:t>XML или IFC</w:t>
      </w:r>
      <w:r>
        <w:t xml:space="preserve"> файла с нуля;</w:t>
      </w:r>
    </w:p>
    <w:p w14:paraId="28AD9D96" w14:textId="33304353" w:rsidR="00E20B07" w:rsidRPr="004E0E30" w:rsidRDefault="00E20B07" w:rsidP="00E20B07">
      <w:pPr>
        <w:pStyle w:val="53"/>
      </w:pPr>
      <w:r>
        <w:t>формирование XML</w:t>
      </w:r>
      <w:r w:rsidRPr="00E20B07">
        <w:t xml:space="preserve"> файла</w:t>
      </w:r>
      <w:r>
        <w:t xml:space="preserve"> на основе шаблона</w:t>
      </w:r>
      <w:r w:rsidR="00DA32F5">
        <w:t>.</w:t>
      </w:r>
    </w:p>
    <w:p w14:paraId="582BB85C" w14:textId="77777777" w:rsidR="001F11EC" w:rsidRDefault="001F11EC" w:rsidP="00D83483">
      <w:pPr>
        <w:pStyle w:val="22"/>
      </w:pPr>
    </w:p>
    <w:p w14:paraId="28AE1CBD" w14:textId="033295C3" w:rsidR="009F6B0A" w:rsidRDefault="009F6B0A" w:rsidP="00625427">
      <w:pPr>
        <w:pStyle w:val="13"/>
        <w:rPr>
          <w:lang w:eastAsia="ru-RU"/>
        </w:rPr>
      </w:pPr>
      <w:bookmarkStart w:id="10" w:name="_Toc225968514"/>
      <w:r w:rsidRPr="009F6B0A">
        <w:rPr>
          <w:lang w:eastAsia="ru-RU"/>
        </w:rPr>
        <w:t>Целевая аудитория сайта</w:t>
      </w:r>
      <w:bookmarkEnd w:id="10"/>
    </w:p>
    <w:p w14:paraId="46A8054C" w14:textId="49D6E6DE" w:rsidR="00D83483" w:rsidRPr="00D83483" w:rsidRDefault="00DA32F5" w:rsidP="00D83483">
      <w:pPr>
        <w:pStyle w:val="22"/>
      </w:pPr>
      <w:r>
        <w:t xml:space="preserve">Сотрудники </w:t>
      </w:r>
      <w:proofErr w:type="spellStart"/>
      <w:r w:rsidRPr="00DA32F5">
        <w:t>ИнПАД</w:t>
      </w:r>
      <w:proofErr w:type="spellEnd"/>
      <w:r>
        <w:t>, которые занимаются созданием документации в ходе проектирования</w:t>
      </w:r>
      <w:r w:rsidRPr="00DA32F5">
        <w:t xml:space="preserve"> жилых, общественных и промышленных зданий с использованием технологии BIM.</w:t>
      </w:r>
    </w:p>
    <w:p w14:paraId="4CC91519" w14:textId="77777777" w:rsidR="00D83483" w:rsidRPr="00D83483" w:rsidRDefault="00D83483" w:rsidP="00D83483">
      <w:pPr>
        <w:pStyle w:val="22"/>
      </w:pPr>
    </w:p>
    <w:p w14:paraId="03F83F6A" w14:textId="24239A6A" w:rsidR="00C709C0" w:rsidRDefault="00C709C0" w:rsidP="00C709C0">
      <w:pPr>
        <w:pStyle w:val="12"/>
      </w:pPr>
      <w:bookmarkStart w:id="11" w:name="_Toc225968515"/>
      <w:r>
        <w:lastRenderedPageBreak/>
        <w:t>Анализ аналогов</w:t>
      </w:r>
      <w:bookmarkEnd w:id="11"/>
    </w:p>
    <w:p w14:paraId="04E799E5" w14:textId="77777777" w:rsidR="001F11EC" w:rsidRPr="001F11EC" w:rsidRDefault="001F11EC" w:rsidP="001F11EC">
      <w:pPr>
        <w:pStyle w:val="22"/>
        <w:rPr>
          <w:lang w:eastAsia="en-US"/>
        </w:rPr>
      </w:pPr>
    </w:p>
    <w:p w14:paraId="299581E5" w14:textId="263B885A" w:rsidR="00C709C0" w:rsidRDefault="00DA666E" w:rsidP="00DA666E">
      <w:pPr>
        <w:pStyle w:val="13"/>
        <w:rPr>
          <w:lang w:val="en-US"/>
        </w:rPr>
      </w:pPr>
      <w:bookmarkStart w:id="12" w:name="_Toc225968516"/>
      <w:r>
        <w:t>Сай</w:t>
      </w:r>
      <w:r w:rsidR="00FA722E">
        <w:t xml:space="preserve">т </w:t>
      </w:r>
      <w:proofErr w:type="spellStart"/>
      <w:r w:rsidR="00FA722E">
        <w:rPr>
          <w:lang w:val="en-US"/>
        </w:rPr>
        <w:t>XMLable</w:t>
      </w:r>
      <w:bookmarkEnd w:id="12"/>
      <w:proofErr w:type="spellEnd"/>
    </w:p>
    <w:p w14:paraId="0BEAD20A" w14:textId="055D5D52" w:rsidR="00952A51" w:rsidRDefault="00FA722E" w:rsidP="00952A51">
      <w:pPr>
        <w:pStyle w:val="22"/>
      </w:pPr>
      <w:r>
        <w:t xml:space="preserve">Сайт </w:t>
      </w:r>
      <w:hyperlink r:id="rId8" w:history="1">
        <w:proofErr w:type="spellStart"/>
        <w:r w:rsidRPr="00FA722E">
          <w:rPr>
            <w:rStyle w:val="af4"/>
            <w:lang w:val="en-US"/>
          </w:rPr>
          <w:t>XMLable</w:t>
        </w:r>
        <w:proofErr w:type="spellEnd"/>
      </w:hyperlink>
      <w:r>
        <w:t xml:space="preserve"> </w:t>
      </w:r>
      <w:r w:rsidRPr="00FA722E">
        <w:t>— онлайн-инструмент для генерации XML-файлов с использованием шаблонов</w:t>
      </w:r>
      <w:r w:rsidR="00AD070F">
        <w:t xml:space="preserve"> (рисунок 1)</w:t>
      </w:r>
      <w:r w:rsidRPr="00FA722E">
        <w:t>. Позволяет настраивать параметры, такие как имена, даты, случайные значения и регулярные выражения. Можно генерировать несколько файлов одновременно и экспортировать их в ZIP-архив</w:t>
      </w:r>
      <w:r>
        <w:t>.</w:t>
      </w:r>
    </w:p>
    <w:p w14:paraId="1A025760" w14:textId="7F29C110" w:rsidR="00FA722E" w:rsidRDefault="00FA722E" w:rsidP="00952A51">
      <w:pPr>
        <w:pStyle w:val="22"/>
      </w:pPr>
      <w:r>
        <w:t>Сильные стороны:</w:t>
      </w:r>
    </w:p>
    <w:p w14:paraId="7148CB7C" w14:textId="6F78E70A" w:rsidR="00FA722E" w:rsidRDefault="00AD070F" w:rsidP="00FA722E">
      <w:pPr>
        <w:pStyle w:val="53"/>
      </w:pPr>
      <w:r>
        <w:t xml:space="preserve">возможность создать более 10 000 файлов и </w:t>
      </w:r>
      <w:r w:rsidR="00FA722E">
        <w:t xml:space="preserve">скачать их </w:t>
      </w:r>
      <w:r w:rsidR="00FA722E">
        <w:rPr>
          <w:lang w:val="en-US"/>
        </w:rPr>
        <w:t>zip</w:t>
      </w:r>
      <w:r w:rsidR="00FA722E">
        <w:t>-архивом</w:t>
      </w:r>
      <w:r>
        <w:t xml:space="preserve"> (рисунок 2);</w:t>
      </w:r>
    </w:p>
    <w:p w14:paraId="5D5D4482" w14:textId="0F6289C2" w:rsidR="00AD070F" w:rsidRDefault="00AD070F" w:rsidP="00AD070F">
      <w:pPr>
        <w:pStyle w:val="53"/>
      </w:pPr>
      <w:proofErr w:type="spellStart"/>
      <w:r>
        <w:t>предзаполненная</w:t>
      </w:r>
      <w:proofErr w:type="spellEnd"/>
      <w:r>
        <w:t xml:space="preserve"> форма шаблона </w:t>
      </w:r>
      <w:r>
        <w:rPr>
          <w:lang w:val="en-US"/>
        </w:rPr>
        <w:t>xml</w:t>
      </w:r>
      <w:r w:rsidRPr="00AD070F">
        <w:t>-</w:t>
      </w:r>
      <w:r>
        <w:t>файла по з</w:t>
      </w:r>
      <w:r w:rsidRPr="00AD070F">
        <w:t>аданной схеме (XSD)</w:t>
      </w:r>
      <w:r>
        <w:t>;</w:t>
      </w:r>
    </w:p>
    <w:p w14:paraId="524B9105" w14:textId="2FE21546" w:rsidR="00AD070F" w:rsidRDefault="00AD070F" w:rsidP="00AD070F">
      <w:pPr>
        <w:pStyle w:val="53"/>
      </w:pPr>
      <w:r>
        <w:t>пояснение тэгов, которые можно использовать в шаблоне, и инструкция по их применению (рисунок 3);</w:t>
      </w:r>
    </w:p>
    <w:p w14:paraId="0F56F62D" w14:textId="4D07837D" w:rsidR="00A73EE3" w:rsidRDefault="00A73EE3" w:rsidP="00AD070F">
      <w:pPr>
        <w:pStyle w:val="53"/>
      </w:pPr>
      <w:r>
        <w:t>отсутствие подписки и оплаты.</w:t>
      </w:r>
    </w:p>
    <w:p w14:paraId="344C30E5" w14:textId="328A8723" w:rsidR="00501751" w:rsidRDefault="00501751" w:rsidP="00501751">
      <w:pPr>
        <w:pStyle w:val="22"/>
      </w:pPr>
      <w:r>
        <w:t>Слабые стороны:</w:t>
      </w:r>
    </w:p>
    <w:p w14:paraId="076F097C" w14:textId="7580301E" w:rsidR="00501751" w:rsidRPr="00FA722E" w:rsidRDefault="00501751" w:rsidP="00501751">
      <w:pPr>
        <w:pStyle w:val="53"/>
      </w:pPr>
      <w:r>
        <w:t xml:space="preserve">от пользователя требуется полное написание </w:t>
      </w:r>
      <w:r w:rsidRPr="00501751">
        <w:t>XSD</w:t>
      </w:r>
      <w:r>
        <w:t>, никакой автоматизации, например, выбора кодировки, размера отступов, используемых тэгов.</w:t>
      </w:r>
    </w:p>
    <w:p w14:paraId="666DB256" w14:textId="68F4E2C8" w:rsidR="0063332C" w:rsidRDefault="00AD070F" w:rsidP="00CF7946">
      <w:pPr>
        <w:pStyle w:val="41"/>
      </w:pPr>
      <w:r w:rsidRPr="00AD070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0B8252" wp14:editId="3252C103">
            <wp:simplePos x="0" y="0"/>
            <wp:positionH relativeFrom="column">
              <wp:posOffset>67310</wp:posOffset>
            </wp:positionH>
            <wp:positionV relativeFrom="paragraph">
              <wp:posOffset>0</wp:posOffset>
            </wp:positionV>
            <wp:extent cx="5939790" cy="3433445"/>
            <wp:effectExtent l="0" t="0" r="381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7946">
        <w:t xml:space="preserve">Интерфейс </w:t>
      </w:r>
      <w:proofErr w:type="spellStart"/>
      <w:r w:rsidR="00CF7946" w:rsidRPr="00CF7946">
        <w:t>XMLable</w:t>
      </w:r>
      <w:proofErr w:type="spellEnd"/>
    </w:p>
    <w:p w14:paraId="10F68C79" w14:textId="14526685" w:rsidR="00AD070F" w:rsidRDefault="00AD070F" w:rsidP="00952A51">
      <w:pPr>
        <w:pStyle w:val="22"/>
      </w:pPr>
    </w:p>
    <w:p w14:paraId="12727D5F" w14:textId="3833CAEB" w:rsidR="00AD070F" w:rsidRDefault="00CF7946" w:rsidP="00CF7946">
      <w:pPr>
        <w:pStyle w:val="41"/>
      </w:pPr>
      <w:r w:rsidRPr="00AD070F">
        <w:rPr>
          <w:noProof/>
        </w:rPr>
        <w:drawing>
          <wp:anchor distT="0" distB="0" distL="114300" distR="114300" simplePos="0" relativeHeight="251659264" behindDoc="0" locked="0" layoutInCell="1" allowOverlap="1" wp14:anchorId="6100FE2A" wp14:editId="62C0ABF7">
            <wp:simplePos x="0" y="0"/>
            <wp:positionH relativeFrom="column">
              <wp:posOffset>-26035</wp:posOffset>
            </wp:positionH>
            <wp:positionV relativeFrom="paragraph">
              <wp:posOffset>3175</wp:posOffset>
            </wp:positionV>
            <wp:extent cx="5939790" cy="2832100"/>
            <wp:effectExtent l="0" t="0" r="3810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Возможность создавать несколько файлов</w:t>
      </w:r>
    </w:p>
    <w:p w14:paraId="776F4B49" w14:textId="5A9552C4" w:rsidR="00AD070F" w:rsidRDefault="00AD070F" w:rsidP="00CF7946">
      <w:pPr>
        <w:pStyle w:val="41"/>
      </w:pPr>
      <w:r w:rsidRPr="00AD070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4CDAD91" wp14:editId="12F87E6E">
            <wp:simplePos x="0" y="0"/>
            <wp:positionH relativeFrom="column">
              <wp:posOffset>-27940</wp:posOffset>
            </wp:positionH>
            <wp:positionV relativeFrom="paragraph">
              <wp:posOffset>0</wp:posOffset>
            </wp:positionV>
            <wp:extent cx="5939790" cy="3667760"/>
            <wp:effectExtent l="0" t="0" r="3810" b="889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7946">
        <w:t>Инструкция и тэги</w:t>
      </w:r>
    </w:p>
    <w:p w14:paraId="37A71818" w14:textId="76CF71A3" w:rsidR="00AD070F" w:rsidRDefault="00AD070F" w:rsidP="00952A51">
      <w:pPr>
        <w:pStyle w:val="22"/>
      </w:pPr>
    </w:p>
    <w:p w14:paraId="0F4767D7" w14:textId="3FBCF1EA" w:rsidR="004445F7" w:rsidRDefault="004445F7" w:rsidP="004445F7">
      <w:pPr>
        <w:pStyle w:val="13"/>
        <w:rPr>
          <w:lang w:val="en-US"/>
        </w:rPr>
      </w:pPr>
      <w:bookmarkStart w:id="13" w:name="_Toc225968517"/>
      <w:proofErr w:type="spellStart"/>
      <w:r>
        <w:rPr>
          <w:lang w:val="en-US"/>
        </w:rPr>
        <w:t>Workik</w:t>
      </w:r>
      <w:bookmarkEnd w:id="13"/>
      <w:proofErr w:type="spellEnd"/>
    </w:p>
    <w:p w14:paraId="4E996BDC" w14:textId="4674859C" w:rsidR="004445F7" w:rsidRPr="004445F7" w:rsidRDefault="00D3476D" w:rsidP="004445F7">
      <w:pPr>
        <w:pStyle w:val="22"/>
        <w:rPr>
          <w:lang w:eastAsia="en-US"/>
        </w:rPr>
      </w:pPr>
      <w:hyperlink r:id="rId12" w:history="1">
        <w:r w:rsidR="004445F7" w:rsidRPr="004445F7">
          <w:rPr>
            <w:rStyle w:val="af4"/>
            <w:lang w:eastAsia="en-US"/>
          </w:rPr>
          <w:t>Сервис</w:t>
        </w:r>
      </w:hyperlink>
      <w:r w:rsidR="004445F7">
        <w:rPr>
          <w:lang w:eastAsia="en-US"/>
        </w:rPr>
        <w:t xml:space="preserve"> для генерации </w:t>
      </w:r>
      <w:r w:rsidR="004445F7">
        <w:rPr>
          <w:lang w:val="en-US" w:eastAsia="en-US"/>
        </w:rPr>
        <w:t>xml</w:t>
      </w:r>
      <w:r w:rsidR="004445F7">
        <w:rPr>
          <w:lang w:eastAsia="en-US"/>
        </w:rPr>
        <w:t>-файлов с помощь ИИ</w:t>
      </w:r>
      <w:r w:rsidR="00A73EE3">
        <w:rPr>
          <w:lang w:eastAsia="en-US"/>
        </w:rPr>
        <w:t xml:space="preserve"> (рисунок 4)</w:t>
      </w:r>
      <w:r w:rsidR="004445F7">
        <w:rPr>
          <w:lang w:eastAsia="en-US"/>
        </w:rPr>
        <w:t>.</w:t>
      </w:r>
    </w:p>
    <w:p w14:paraId="2D138F4F" w14:textId="77F7D217" w:rsidR="004445F7" w:rsidRDefault="004445F7" w:rsidP="004445F7">
      <w:pPr>
        <w:pStyle w:val="22"/>
        <w:rPr>
          <w:lang w:eastAsia="en-US"/>
        </w:rPr>
      </w:pPr>
      <w:r>
        <w:rPr>
          <w:lang w:eastAsia="en-US"/>
        </w:rPr>
        <w:t>Сильные стороны:</w:t>
      </w:r>
    </w:p>
    <w:p w14:paraId="7943B1C4" w14:textId="468E746F" w:rsidR="004445F7" w:rsidRDefault="00A73EE3" w:rsidP="004445F7">
      <w:pPr>
        <w:pStyle w:val="53"/>
      </w:pPr>
      <w:r>
        <w:t>в</w:t>
      </w:r>
      <w:r w:rsidR="004445F7">
        <w:t>озможность указать контекст для генерации файлов</w:t>
      </w:r>
      <w:r>
        <w:t xml:space="preserve"> с помощью текстового файла, кода с </w:t>
      </w:r>
      <w:r>
        <w:rPr>
          <w:lang w:val="en-US"/>
        </w:rPr>
        <w:t>GitHub</w:t>
      </w:r>
      <w:r>
        <w:t xml:space="preserve">, базы данных и </w:t>
      </w:r>
      <w:r>
        <w:rPr>
          <w:lang w:val="en-US"/>
        </w:rPr>
        <w:t>REST</w:t>
      </w:r>
      <w:r w:rsidRPr="00A73EE3">
        <w:t xml:space="preserve"> </w:t>
      </w:r>
      <w:r>
        <w:rPr>
          <w:lang w:val="en-US"/>
        </w:rPr>
        <w:t>API</w:t>
      </w:r>
      <w:r w:rsidR="008D2C20">
        <w:t xml:space="preserve"> (рисунок 5)</w:t>
      </w:r>
      <w:r>
        <w:t>;</w:t>
      </w:r>
    </w:p>
    <w:p w14:paraId="5FC53361" w14:textId="383C3C84" w:rsidR="00A73EE3" w:rsidRDefault="00A73EE3" w:rsidP="004445F7">
      <w:pPr>
        <w:pStyle w:val="53"/>
      </w:pPr>
      <w:r>
        <w:t>минимальное участие пользователя, всё описание генерации зависит от ИИ.</w:t>
      </w:r>
    </w:p>
    <w:p w14:paraId="79EA659F" w14:textId="40F83855" w:rsidR="00A73EE3" w:rsidRDefault="00501751" w:rsidP="00A73EE3">
      <w:pPr>
        <w:pStyle w:val="22"/>
      </w:pPr>
      <w:r>
        <w:t>Слабые стороны:</w:t>
      </w:r>
    </w:p>
    <w:p w14:paraId="0D95F83D" w14:textId="64007272" w:rsidR="00501751" w:rsidRDefault="00501751" w:rsidP="00501751">
      <w:pPr>
        <w:pStyle w:val="53"/>
      </w:pPr>
      <w:r>
        <w:t>оплата подписки;</w:t>
      </w:r>
    </w:p>
    <w:p w14:paraId="00335E81" w14:textId="739360FA" w:rsidR="00501751" w:rsidRPr="004445F7" w:rsidRDefault="00501751" w:rsidP="00501751">
      <w:pPr>
        <w:pStyle w:val="53"/>
      </w:pPr>
      <w:r>
        <w:t xml:space="preserve">нет возможности самому контролировать </w:t>
      </w:r>
      <w:r w:rsidRPr="00501751">
        <w:t>XSD</w:t>
      </w:r>
      <w:r>
        <w:t>.</w:t>
      </w:r>
    </w:p>
    <w:p w14:paraId="69F0A074" w14:textId="77777777" w:rsidR="004445F7" w:rsidRPr="004445F7" w:rsidRDefault="004445F7" w:rsidP="004445F7">
      <w:pPr>
        <w:pStyle w:val="22"/>
        <w:rPr>
          <w:lang w:eastAsia="en-US"/>
        </w:rPr>
      </w:pPr>
    </w:p>
    <w:p w14:paraId="40E525CB" w14:textId="77777777" w:rsidR="00874412" w:rsidRPr="00874412" w:rsidRDefault="004445F7" w:rsidP="00874412">
      <w:pPr>
        <w:pStyle w:val="41"/>
      </w:pPr>
      <w:r w:rsidRPr="004445F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DB52D96" wp14:editId="70EDC11F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939790" cy="2827020"/>
            <wp:effectExtent l="0" t="0" r="381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412">
        <w:t xml:space="preserve">Интерфейс </w:t>
      </w:r>
      <w:proofErr w:type="spellStart"/>
      <w:r w:rsidR="00874412" w:rsidRPr="00874412">
        <w:t>Workik</w:t>
      </w:r>
      <w:proofErr w:type="spellEnd"/>
    </w:p>
    <w:p w14:paraId="178C37CD" w14:textId="7D8B96BB" w:rsidR="004445F7" w:rsidRDefault="004445F7" w:rsidP="00952A51">
      <w:pPr>
        <w:pStyle w:val="22"/>
      </w:pPr>
    </w:p>
    <w:p w14:paraId="381C96CB" w14:textId="6F227958" w:rsidR="004445F7" w:rsidRDefault="00BD3E42" w:rsidP="00BD3E42">
      <w:pPr>
        <w:pStyle w:val="41"/>
      </w:pPr>
      <w:r w:rsidRPr="004445F7">
        <w:rPr>
          <w:noProof/>
        </w:rPr>
        <w:drawing>
          <wp:anchor distT="0" distB="0" distL="114300" distR="114300" simplePos="0" relativeHeight="251667456" behindDoc="0" locked="0" layoutInCell="1" allowOverlap="1" wp14:anchorId="6A8B8FD1" wp14:editId="194A54D9">
            <wp:simplePos x="0" y="0"/>
            <wp:positionH relativeFrom="column">
              <wp:posOffset>-70485</wp:posOffset>
            </wp:positionH>
            <wp:positionV relativeFrom="paragraph">
              <wp:posOffset>-31750</wp:posOffset>
            </wp:positionV>
            <wp:extent cx="5939790" cy="2039620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Указание контекста для генерации</w:t>
      </w:r>
    </w:p>
    <w:p w14:paraId="4056CF07" w14:textId="2629F3E8" w:rsidR="000C154C" w:rsidRDefault="000C154C" w:rsidP="00952A51">
      <w:pPr>
        <w:pStyle w:val="22"/>
      </w:pPr>
    </w:p>
    <w:p w14:paraId="35BC07D7" w14:textId="7B75AD3F" w:rsidR="000C154C" w:rsidRDefault="000C154C" w:rsidP="000C154C">
      <w:pPr>
        <w:pStyle w:val="13"/>
      </w:pPr>
      <w:bookmarkStart w:id="14" w:name="_Toc225968518"/>
      <w:r>
        <w:t>П</w:t>
      </w:r>
      <w:r w:rsidRPr="000C154C">
        <w:t xml:space="preserve">акет </w:t>
      </w:r>
      <w:proofErr w:type="spellStart"/>
      <w:r w:rsidRPr="000C154C">
        <w:t>Xbim</w:t>
      </w:r>
      <w:proofErr w:type="spellEnd"/>
      <w:r w:rsidRPr="000C154C">
        <w:t xml:space="preserve"> </w:t>
      </w:r>
      <w:proofErr w:type="spellStart"/>
      <w:r w:rsidRPr="000C154C">
        <w:t>Essentials</w:t>
      </w:r>
      <w:bookmarkEnd w:id="14"/>
      <w:proofErr w:type="spellEnd"/>
    </w:p>
    <w:p w14:paraId="5DF05E3A" w14:textId="65866788" w:rsidR="000C154C" w:rsidRDefault="00D3476D" w:rsidP="000C154C">
      <w:pPr>
        <w:pStyle w:val="22"/>
        <w:rPr>
          <w:lang w:eastAsia="en-US"/>
        </w:rPr>
      </w:pPr>
      <w:hyperlink r:id="rId15" w:history="1">
        <w:proofErr w:type="spellStart"/>
        <w:r w:rsidR="000C154C" w:rsidRPr="000C154C">
          <w:rPr>
            <w:rStyle w:val="af4"/>
            <w:lang w:eastAsia="en-US"/>
          </w:rPr>
          <w:t>XbimEssentials</w:t>
        </w:r>
        <w:proofErr w:type="spellEnd"/>
      </w:hyperlink>
      <w:r w:rsidR="000C154C" w:rsidRPr="000C154C">
        <w:rPr>
          <w:lang w:eastAsia="en-US"/>
        </w:rPr>
        <w:t xml:space="preserve"> — библиотека для работы с данными в формате IFC, базовый компонент инструментария </w:t>
      </w:r>
      <w:proofErr w:type="spellStart"/>
      <w:r w:rsidR="000C154C" w:rsidRPr="000C154C">
        <w:rPr>
          <w:lang w:eastAsia="en-US"/>
        </w:rPr>
        <w:t>Xbim</w:t>
      </w:r>
      <w:proofErr w:type="spellEnd"/>
      <w:r w:rsidR="000C154C" w:rsidRPr="000C154C">
        <w:rPr>
          <w:lang w:eastAsia="en-US"/>
        </w:rPr>
        <w:t xml:space="preserve"> для платформы .NET</w:t>
      </w:r>
      <w:r w:rsidR="000C154C">
        <w:rPr>
          <w:lang w:eastAsia="en-US"/>
        </w:rPr>
        <w:t xml:space="preserve"> (рисунок 6</w:t>
      </w:r>
      <w:r w:rsidR="009E471B">
        <w:rPr>
          <w:lang w:eastAsia="en-US"/>
        </w:rPr>
        <w:t>, 7</w:t>
      </w:r>
      <w:r w:rsidR="000C154C">
        <w:rPr>
          <w:lang w:eastAsia="en-US"/>
        </w:rPr>
        <w:t>)</w:t>
      </w:r>
      <w:r w:rsidR="000C154C" w:rsidRPr="000C154C">
        <w:rPr>
          <w:lang w:eastAsia="en-US"/>
        </w:rPr>
        <w:t>.</w:t>
      </w:r>
    </w:p>
    <w:p w14:paraId="4B827904" w14:textId="77777777" w:rsidR="000C154C" w:rsidRPr="000C154C" w:rsidRDefault="000C154C" w:rsidP="000C154C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C154C">
        <w:rPr>
          <w:rFonts w:ascii="Times New Roman" w:eastAsia="Times New Roman" w:hAnsi="Times New Roman" w:cs="Times New Roman"/>
          <w:sz w:val="28"/>
          <w:szCs w:val="20"/>
        </w:rPr>
        <w:t>Сильные стороны:</w:t>
      </w:r>
    </w:p>
    <w:p w14:paraId="433C09E3" w14:textId="70A4DF2E" w:rsidR="009E471B" w:rsidRDefault="009E471B" w:rsidP="000C154C">
      <w:pPr>
        <w:pStyle w:val="53"/>
      </w:pPr>
      <w:r>
        <w:t>в</w:t>
      </w:r>
      <w:r w:rsidR="000C154C" w:rsidRPr="000C154C">
        <w:t>озможность</w:t>
      </w:r>
      <w:r w:rsidR="000C154C">
        <w:t xml:space="preserve"> </w:t>
      </w:r>
      <w:proofErr w:type="spellStart"/>
      <w:r w:rsidR="000C154C">
        <w:t>программно</w:t>
      </w:r>
      <w:proofErr w:type="spellEnd"/>
      <w:r w:rsidR="000C154C">
        <w:t xml:space="preserve"> задать элементы (</w:t>
      </w:r>
      <w:r>
        <w:t>рисунок 8</w:t>
      </w:r>
      <w:r w:rsidR="000C154C">
        <w:t>)</w:t>
      </w:r>
      <w:r>
        <w:t>;</w:t>
      </w:r>
    </w:p>
    <w:p w14:paraId="67696FEF" w14:textId="3B1A47E4" w:rsidR="000C154C" w:rsidRPr="000C154C" w:rsidRDefault="009E471B" w:rsidP="009E471B">
      <w:pPr>
        <w:pStyle w:val="53"/>
      </w:pPr>
      <w:r w:rsidRPr="009E471B">
        <w:t>есть набор базовых типов элементов, доступных для создания</w:t>
      </w:r>
      <w:r>
        <w:t>.</w:t>
      </w:r>
    </w:p>
    <w:p w14:paraId="1099FF9D" w14:textId="12873698" w:rsidR="000C154C" w:rsidRPr="000C154C" w:rsidRDefault="000C154C" w:rsidP="000C154C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C154C">
        <w:rPr>
          <w:rFonts w:ascii="Times New Roman" w:eastAsia="Times New Roman" w:hAnsi="Times New Roman" w:cs="Times New Roman"/>
          <w:sz w:val="28"/>
          <w:szCs w:val="20"/>
          <w:lang w:eastAsia="ru-RU"/>
        </w:rPr>
        <w:t>Слабые стороны:</w:t>
      </w:r>
    </w:p>
    <w:p w14:paraId="5E4DC40D" w14:textId="77777777" w:rsidR="009E471B" w:rsidRDefault="009E471B" w:rsidP="009E471B">
      <w:pPr>
        <w:pStyle w:val="53"/>
      </w:pPr>
      <w:r>
        <w:t xml:space="preserve">нет веб-интерфейса, это не отдельный сервис, а часть пакета </w:t>
      </w:r>
      <w:proofErr w:type="spellStart"/>
      <w:r>
        <w:rPr>
          <w:lang w:val="en-US"/>
        </w:rPr>
        <w:t>NuGet</w:t>
      </w:r>
      <w:proofErr w:type="spellEnd"/>
      <w:r>
        <w:t>;</w:t>
      </w:r>
    </w:p>
    <w:p w14:paraId="54D3F804" w14:textId="462EB33D" w:rsidR="000C154C" w:rsidRDefault="009E471B" w:rsidP="0091647C">
      <w:pPr>
        <w:pStyle w:val="53"/>
        <w:rPr>
          <w:lang w:eastAsia="en-US"/>
        </w:rPr>
      </w:pPr>
      <w:r>
        <w:lastRenderedPageBreak/>
        <w:t>элементы (кроме базовых)</w:t>
      </w:r>
      <w:r w:rsidRPr="009E471B">
        <w:t xml:space="preserve"> имеют тип </w:t>
      </w:r>
      <w:proofErr w:type="spellStart"/>
      <w:r w:rsidRPr="009E471B">
        <w:t>ReadOnly</w:t>
      </w:r>
      <w:proofErr w:type="spellEnd"/>
      <w:r w:rsidRPr="009E471B">
        <w:t xml:space="preserve"> и предназначены только для считывания</w:t>
      </w:r>
      <w:r w:rsidR="00CF7946">
        <w:t xml:space="preserve">, поэтому требуется реализовывать </w:t>
      </w:r>
      <w:r w:rsidR="00CF7946" w:rsidRPr="00CF7946">
        <w:t>свои методы для генерации отдельных элементов файла IFC</w:t>
      </w:r>
      <w:r w:rsidR="00CF7946">
        <w:t xml:space="preserve"> (рисунок 9).</w:t>
      </w:r>
    </w:p>
    <w:p w14:paraId="6CB999B3" w14:textId="2C920705" w:rsidR="000C154C" w:rsidRDefault="000C154C" w:rsidP="000C154C">
      <w:pPr>
        <w:pStyle w:val="22"/>
        <w:rPr>
          <w:lang w:eastAsia="en-US"/>
        </w:rPr>
      </w:pPr>
    </w:p>
    <w:p w14:paraId="5AC084CB" w14:textId="24AD79AB" w:rsidR="000C154C" w:rsidRPr="000C154C" w:rsidRDefault="000C154C" w:rsidP="000C154C">
      <w:pPr>
        <w:pStyle w:val="41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03824B3" wp14:editId="4E8EBFE2">
            <wp:simplePos x="0" y="0"/>
            <wp:positionH relativeFrom="column">
              <wp:posOffset>-29933</wp:posOffset>
            </wp:positionH>
            <wp:positionV relativeFrom="paragraph">
              <wp:posOffset>97444</wp:posOffset>
            </wp:positionV>
            <wp:extent cx="5939790" cy="3256915"/>
            <wp:effectExtent l="0" t="0" r="3810" b="63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ale_120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154C">
        <w:rPr>
          <w:lang w:eastAsia="en-US"/>
        </w:rPr>
        <w:t xml:space="preserve">Открываем сформированный IFC в среде </w:t>
      </w:r>
      <w:proofErr w:type="spellStart"/>
      <w:r w:rsidRPr="000C154C">
        <w:rPr>
          <w:lang w:eastAsia="en-US"/>
        </w:rPr>
        <w:t>XBim</w:t>
      </w:r>
      <w:proofErr w:type="spellEnd"/>
      <w:r w:rsidRPr="000C154C">
        <w:rPr>
          <w:lang w:eastAsia="en-US"/>
        </w:rPr>
        <w:t xml:space="preserve"> </w:t>
      </w:r>
      <w:proofErr w:type="spellStart"/>
      <w:r w:rsidRPr="000C154C">
        <w:rPr>
          <w:lang w:eastAsia="en-US"/>
        </w:rPr>
        <w:t>Xplorer</w:t>
      </w:r>
      <w:proofErr w:type="spellEnd"/>
    </w:p>
    <w:p w14:paraId="1895637D" w14:textId="726762A1" w:rsidR="000C154C" w:rsidRDefault="000C154C" w:rsidP="00952A51">
      <w:pPr>
        <w:pStyle w:val="22"/>
      </w:pPr>
    </w:p>
    <w:p w14:paraId="689E971A" w14:textId="033FA650" w:rsidR="000C154C" w:rsidRDefault="008A3D20" w:rsidP="009E471B">
      <w:pPr>
        <w:pStyle w:val="41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4DF0CA9" wp14:editId="495A72CC">
            <wp:simplePos x="0" y="0"/>
            <wp:positionH relativeFrom="column">
              <wp:posOffset>145415</wp:posOffset>
            </wp:positionH>
            <wp:positionV relativeFrom="paragraph">
              <wp:posOffset>-46355</wp:posOffset>
            </wp:positionV>
            <wp:extent cx="5939790" cy="2987675"/>
            <wp:effectExtent l="0" t="0" r="3810" b="317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ale_1200 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71B" w:rsidRPr="009E471B">
        <w:t xml:space="preserve">Вид сгенерированного файла (в </w:t>
      </w:r>
      <w:proofErr w:type="spellStart"/>
      <w:r w:rsidR="009E471B" w:rsidRPr="009E471B">
        <w:t>Notepad</w:t>
      </w:r>
      <w:proofErr w:type="spellEnd"/>
      <w:r w:rsidR="009E471B" w:rsidRPr="009E471B">
        <w:t>++)</w:t>
      </w:r>
    </w:p>
    <w:p w14:paraId="5DDD7B64" w14:textId="77777777" w:rsidR="009E471B" w:rsidRDefault="009E471B" w:rsidP="00952A51">
      <w:pPr>
        <w:pStyle w:val="22"/>
      </w:pPr>
    </w:p>
    <w:p w14:paraId="4EB26448" w14:textId="6EB26D46" w:rsidR="000C154C" w:rsidRDefault="000C154C" w:rsidP="000C154C">
      <w:pPr>
        <w:pStyle w:val="41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3A68431" wp14:editId="64C0EE22">
            <wp:simplePos x="0" y="0"/>
            <wp:positionH relativeFrom="column">
              <wp:posOffset>-2773</wp:posOffset>
            </wp:positionH>
            <wp:positionV relativeFrom="paragraph">
              <wp:posOffset>-12782</wp:posOffset>
            </wp:positionV>
            <wp:extent cx="5939790" cy="2050415"/>
            <wp:effectExtent l="0" t="0" r="3810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ale_1200 (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</w:t>
      </w:r>
      <w:r w:rsidRPr="000C154C">
        <w:t>бщие параметры проекта</w:t>
      </w:r>
    </w:p>
    <w:p w14:paraId="76D4F3E5" w14:textId="39ACE1F3" w:rsidR="000C154C" w:rsidRDefault="000C154C" w:rsidP="00952A51">
      <w:pPr>
        <w:pStyle w:val="22"/>
      </w:pPr>
    </w:p>
    <w:p w14:paraId="2E639D4C" w14:textId="38650B02" w:rsidR="000C154C" w:rsidRDefault="008A3D20" w:rsidP="000C154C">
      <w:pPr>
        <w:pStyle w:val="41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A6FDF7" wp14:editId="60190BF3">
            <wp:simplePos x="0" y="0"/>
            <wp:positionH relativeFrom="column">
              <wp:posOffset>-38735</wp:posOffset>
            </wp:positionH>
            <wp:positionV relativeFrom="paragraph">
              <wp:posOffset>-55880</wp:posOffset>
            </wp:positionV>
            <wp:extent cx="5939790" cy="2122170"/>
            <wp:effectExtent l="0" t="0" r="381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ale_1200 (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154C" w:rsidRPr="000C154C">
        <w:t>Метод для создания пустого IFC файла с элементом IFCPROJECT и единицами проекта, а также структурой IFCGEOMETRICREPRESENTATIONCONTEXT</w:t>
      </w:r>
    </w:p>
    <w:p w14:paraId="1932475F" w14:textId="734C0294" w:rsidR="000C154C" w:rsidRDefault="000C154C" w:rsidP="00952A51">
      <w:pPr>
        <w:pStyle w:val="22"/>
      </w:pPr>
    </w:p>
    <w:p w14:paraId="69D0C979" w14:textId="3D743364" w:rsidR="00952A51" w:rsidRDefault="00952A51" w:rsidP="000C154C">
      <w:pPr>
        <w:pStyle w:val="13"/>
      </w:pPr>
      <w:bookmarkStart w:id="15" w:name="_Toc225968519"/>
      <w:r w:rsidRPr="004445F7">
        <w:t>Наш</w:t>
      </w:r>
      <w:r>
        <w:t xml:space="preserve"> </w:t>
      </w:r>
      <w:r w:rsidRPr="000C154C">
        <w:t>проект</w:t>
      </w:r>
      <w:bookmarkEnd w:id="15"/>
    </w:p>
    <w:p w14:paraId="73CCD761" w14:textId="5729F624" w:rsidR="00952A51" w:rsidRDefault="008A3D20" w:rsidP="00952A51">
      <w:pPr>
        <w:pStyle w:val="22"/>
        <w:rPr>
          <w:lang w:eastAsia="en-US"/>
        </w:rPr>
      </w:pPr>
      <w:r>
        <w:rPr>
          <w:lang w:eastAsia="en-US"/>
        </w:rPr>
        <w:t>Себе в проект мы берём:</w:t>
      </w:r>
    </w:p>
    <w:p w14:paraId="7FD49725" w14:textId="3A42CF65" w:rsidR="008A3D20" w:rsidRDefault="008A3D20" w:rsidP="008A3D20">
      <w:pPr>
        <w:pStyle w:val="53"/>
      </w:pPr>
      <w:r>
        <w:t>возможность скопировать данные или скачать их файлом;</w:t>
      </w:r>
    </w:p>
    <w:p w14:paraId="301B2B56" w14:textId="71B77D9F" w:rsidR="008A3D20" w:rsidRDefault="008A3D20" w:rsidP="008A3D20">
      <w:pPr>
        <w:pStyle w:val="53"/>
      </w:pPr>
      <w:r>
        <w:t xml:space="preserve">возможность </w:t>
      </w:r>
      <w:r w:rsidRPr="008A3D20">
        <w:t xml:space="preserve">изменить </w:t>
      </w:r>
      <w:proofErr w:type="spellStart"/>
      <w:r w:rsidRPr="008A3D20">
        <w:t>предзаполненное</w:t>
      </w:r>
      <w:proofErr w:type="spellEnd"/>
      <w:r w:rsidRPr="008A3D20">
        <w:t xml:space="preserve"> название файла</w:t>
      </w:r>
      <w:r>
        <w:t>;</w:t>
      </w:r>
    </w:p>
    <w:p w14:paraId="275B20B8" w14:textId="0C7F7058" w:rsidR="008A3D20" w:rsidRDefault="008A3D20" w:rsidP="008A3D20">
      <w:pPr>
        <w:pStyle w:val="53"/>
      </w:pPr>
      <w:r>
        <w:t>отображение инструкции;</w:t>
      </w:r>
    </w:p>
    <w:p w14:paraId="100590AD" w14:textId="25B85718" w:rsidR="008A3D20" w:rsidRDefault="008A3D20" w:rsidP="008A3D20">
      <w:pPr>
        <w:pStyle w:val="53"/>
      </w:pPr>
      <w:r>
        <w:t xml:space="preserve">пример </w:t>
      </w:r>
      <w:r w:rsidRPr="008A3D20">
        <w:t>объектов, атрибутов и свойств (здания, помещения, элементы</w:t>
      </w:r>
      <w:r>
        <w:t xml:space="preserve"> для </w:t>
      </w:r>
      <w:r>
        <w:rPr>
          <w:lang w:val="en-US"/>
        </w:rPr>
        <w:t>IFC</w:t>
      </w:r>
      <w:r>
        <w:t xml:space="preserve">-моделей, тэги для </w:t>
      </w:r>
      <w:r>
        <w:rPr>
          <w:lang w:val="en-US"/>
        </w:rPr>
        <w:t>XML</w:t>
      </w:r>
      <w:r w:rsidRPr="008A3D20">
        <w:t>)</w:t>
      </w:r>
      <w:r>
        <w:t>, которые можно использовать, пример их использования;</w:t>
      </w:r>
    </w:p>
    <w:p w14:paraId="5B1789C1" w14:textId="19511421" w:rsidR="008A3D20" w:rsidRDefault="008A3D20" w:rsidP="008A3D20">
      <w:pPr>
        <w:pStyle w:val="53"/>
      </w:pPr>
      <w:proofErr w:type="spellStart"/>
      <w:r>
        <w:t>предзаполненная</w:t>
      </w:r>
      <w:proofErr w:type="spellEnd"/>
      <w:r>
        <w:t xml:space="preserve"> форма для генерации;</w:t>
      </w:r>
    </w:p>
    <w:p w14:paraId="0285B19B" w14:textId="5A604C1C" w:rsidR="008A3D20" w:rsidRDefault="008A3D20" w:rsidP="008A3D20">
      <w:pPr>
        <w:pStyle w:val="53"/>
      </w:pPr>
      <w:r>
        <w:lastRenderedPageBreak/>
        <w:t xml:space="preserve">частичная автоматизация написания </w:t>
      </w:r>
      <w:r w:rsidRPr="008A3D20">
        <w:t>XSD</w:t>
      </w:r>
      <w:r>
        <w:t xml:space="preserve">: размер отступов, кодировка, набор используемых полей, при выборе параметра изменения сразу отображаются в </w:t>
      </w:r>
      <w:proofErr w:type="spellStart"/>
      <w:r>
        <w:t>предзаполненной</w:t>
      </w:r>
      <w:proofErr w:type="spellEnd"/>
      <w:r>
        <w:t xml:space="preserve"> форме.</w:t>
      </w:r>
    </w:p>
    <w:p w14:paraId="705CB8F4" w14:textId="232C3AB1" w:rsidR="009F6B0A" w:rsidRDefault="009F6B0A" w:rsidP="00625427">
      <w:pPr>
        <w:pStyle w:val="12"/>
        <w:rPr>
          <w:lang w:eastAsia="ru-RU"/>
        </w:rPr>
      </w:pPr>
      <w:bookmarkStart w:id="16" w:name="_Toc225968520"/>
      <w:r w:rsidRPr="009F6B0A">
        <w:rPr>
          <w:lang w:eastAsia="ru-RU"/>
        </w:rPr>
        <w:lastRenderedPageBreak/>
        <w:t>Требования к продукту</w:t>
      </w:r>
      <w:bookmarkEnd w:id="16"/>
    </w:p>
    <w:p w14:paraId="675A15B5" w14:textId="77777777" w:rsidR="001F11EC" w:rsidRPr="001F11EC" w:rsidRDefault="001F11EC" w:rsidP="001F11EC">
      <w:pPr>
        <w:pStyle w:val="22"/>
      </w:pPr>
    </w:p>
    <w:p w14:paraId="30305A88" w14:textId="60B25FD3" w:rsidR="009F6B0A" w:rsidRDefault="009F6B0A" w:rsidP="00A06B09">
      <w:pPr>
        <w:pStyle w:val="13"/>
        <w:rPr>
          <w:lang w:eastAsia="ru-RU"/>
        </w:rPr>
      </w:pPr>
      <w:bookmarkStart w:id="17" w:name="_Toc225968521"/>
      <w:r w:rsidRPr="009F6B0A">
        <w:rPr>
          <w:lang w:eastAsia="ru-RU"/>
        </w:rPr>
        <w:t>Требования к ПО</w:t>
      </w:r>
      <w:bookmarkEnd w:id="17"/>
    </w:p>
    <w:p w14:paraId="36130276" w14:textId="77777777" w:rsidR="001F11EC" w:rsidRPr="001F11EC" w:rsidRDefault="001F11EC" w:rsidP="001F11EC">
      <w:pPr>
        <w:pStyle w:val="22"/>
      </w:pPr>
    </w:p>
    <w:p w14:paraId="6F609592" w14:textId="6E6485F0" w:rsidR="0077588B" w:rsidRDefault="0077588B" w:rsidP="007A5A4C">
      <w:pPr>
        <w:pStyle w:val="14"/>
      </w:pPr>
      <w:bookmarkStart w:id="18" w:name="_Toc225968522"/>
      <w:r>
        <w:t>Требования к интеграции и платформе</w:t>
      </w:r>
      <w:bookmarkEnd w:id="18"/>
    </w:p>
    <w:p w14:paraId="5561DA3A" w14:textId="18F66474" w:rsidR="001F11EC" w:rsidRDefault="004B275B" w:rsidP="004B275B">
      <w:pPr>
        <w:pStyle w:val="22"/>
      </w:pPr>
      <w:r>
        <w:t>Приложение должно корректно работать</w:t>
      </w:r>
      <w:r w:rsidRPr="004B275B">
        <w:t xml:space="preserve"> в современных браузерах (</w:t>
      </w:r>
      <w:proofErr w:type="spellStart"/>
      <w:r w:rsidRPr="004B275B">
        <w:t>Google</w:t>
      </w:r>
      <w:proofErr w:type="spellEnd"/>
      <w:r w:rsidRPr="004B275B">
        <w:t xml:space="preserve"> </w:t>
      </w:r>
      <w:proofErr w:type="spellStart"/>
      <w:r w:rsidRPr="004B275B">
        <w:t>Chrome</w:t>
      </w:r>
      <w:proofErr w:type="spellEnd"/>
      <w:r w:rsidRPr="004B275B">
        <w:t xml:space="preserve">, </w:t>
      </w:r>
      <w:proofErr w:type="spellStart"/>
      <w:r w:rsidRPr="004B275B">
        <w:t>Яндекс.Браузер</w:t>
      </w:r>
      <w:proofErr w:type="spellEnd"/>
      <w:r w:rsidRPr="004B275B">
        <w:t xml:space="preserve">, </w:t>
      </w:r>
      <w:proofErr w:type="spellStart"/>
      <w:r w:rsidRPr="004B275B">
        <w:t>Microsoft</w:t>
      </w:r>
      <w:proofErr w:type="spellEnd"/>
      <w:r w:rsidRPr="004B275B">
        <w:t xml:space="preserve"> </w:t>
      </w:r>
      <w:proofErr w:type="spellStart"/>
      <w:r w:rsidRPr="004B275B">
        <w:t>Edge</w:t>
      </w:r>
      <w:proofErr w:type="spellEnd"/>
      <w:r w:rsidRPr="004B275B">
        <w:t xml:space="preserve">, </w:t>
      </w:r>
      <w:proofErr w:type="spellStart"/>
      <w:r w:rsidRPr="004B275B">
        <w:t>Safari</w:t>
      </w:r>
      <w:proofErr w:type="spellEnd"/>
      <w:r w:rsidRPr="004B275B">
        <w:t>) последних двух стабильных версий.</w:t>
      </w:r>
    </w:p>
    <w:p w14:paraId="3F7880B2" w14:textId="2842A23F" w:rsidR="004B275B" w:rsidRDefault="004B275B" w:rsidP="004B275B">
      <w:pPr>
        <w:pStyle w:val="22"/>
      </w:pPr>
      <w:r>
        <w:t>Система должна поддерживать механизм</w:t>
      </w:r>
      <w:r w:rsidR="00534DA9">
        <w:t xml:space="preserve"> </w:t>
      </w:r>
      <w:r>
        <w:t>для использования существующих учетных записей заказчика.</w:t>
      </w:r>
      <w:r w:rsidR="00534DA9">
        <w:t xml:space="preserve"> </w:t>
      </w:r>
      <w:r>
        <w:t xml:space="preserve">Веб-приложение должно перенаправлять пользователя на страницу авторизации заказчика, получать валидный </w:t>
      </w:r>
      <w:proofErr w:type="spellStart"/>
      <w:r>
        <w:t>токен</w:t>
      </w:r>
      <w:proofErr w:type="spellEnd"/>
      <w:r>
        <w:t xml:space="preserve"> и на его основе предоставлять доступ к функциям редактирования и загрузки. Передача данных должна осуществляться строго по протоколу HTTPS с использованием TLS-шифрования.</w:t>
      </w:r>
    </w:p>
    <w:p w14:paraId="6C23235B" w14:textId="67E954B7" w:rsidR="004B275B" w:rsidRDefault="004B275B" w:rsidP="004B275B">
      <w:pPr>
        <w:pStyle w:val="22"/>
      </w:pPr>
      <w:r>
        <w:t>Одно из требований заказчика — с</w:t>
      </w:r>
      <w:r w:rsidRPr="004B275B">
        <w:t>овместимость с BIM-платформами (</w:t>
      </w:r>
      <w:proofErr w:type="spellStart"/>
      <w:r w:rsidRPr="004B275B">
        <w:t>Autodesk</w:t>
      </w:r>
      <w:proofErr w:type="spellEnd"/>
      <w:r w:rsidRPr="004B275B">
        <w:t xml:space="preserve"> </w:t>
      </w:r>
      <w:proofErr w:type="spellStart"/>
      <w:r w:rsidRPr="004B275B">
        <w:t>Revit</w:t>
      </w:r>
      <w:proofErr w:type="spellEnd"/>
      <w:r w:rsidRPr="004B275B">
        <w:t>)</w:t>
      </w:r>
      <w:r>
        <w:t xml:space="preserve">. Генерируемые XML-файлы должны соответствовать XSD-схемам, используемым в плагинах заказчика или внутренних стандартах организации. Для </w:t>
      </w:r>
      <w:r w:rsidRPr="004B275B">
        <w:t>IFC</w:t>
      </w:r>
      <w:r>
        <w:t xml:space="preserve">-файлов выбрать одну из схем: IFC 2x3 и IFC 4. Генерируемые файлы должны проходить </w:t>
      </w:r>
      <w:proofErr w:type="spellStart"/>
      <w:r>
        <w:t>валидацию</w:t>
      </w:r>
      <w:proofErr w:type="spellEnd"/>
      <w:r>
        <w:t xml:space="preserve"> в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вьюверах</w:t>
      </w:r>
      <w:proofErr w:type="spellEnd"/>
      <w:r>
        <w:t xml:space="preserve"> (например, BIM </w:t>
      </w:r>
      <w:proofErr w:type="spellStart"/>
      <w:r>
        <w:t>Vision</w:t>
      </w:r>
      <w:proofErr w:type="spellEnd"/>
      <w:r>
        <w:t xml:space="preserve"> или IFC </w:t>
      </w:r>
      <w:proofErr w:type="spellStart"/>
      <w:r>
        <w:t>OpenShell</w:t>
      </w:r>
      <w:proofErr w:type="spellEnd"/>
      <w:r>
        <w:t xml:space="preserve">) и корректно импортироваться в </w:t>
      </w:r>
      <w:proofErr w:type="spellStart"/>
      <w:r>
        <w:t>Revit</w:t>
      </w:r>
      <w:proofErr w:type="spellEnd"/>
      <w:r>
        <w:t xml:space="preserve"> без потери атрибутивной информации.</w:t>
      </w:r>
    </w:p>
    <w:p w14:paraId="4047F244" w14:textId="0D30AE85" w:rsidR="00731DA1" w:rsidRDefault="004B275B" w:rsidP="00731DA1">
      <w:pPr>
        <w:pStyle w:val="22"/>
      </w:pPr>
      <w:r>
        <w:t>Используется кодировка UTF-8.</w:t>
      </w:r>
    </w:p>
    <w:p w14:paraId="4758B23E" w14:textId="77777777" w:rsidR="0063332C" w:rsidRPr="007A5A4C" w:rsidRDefault="0063332C" w:rsidP="001F11EC">
      <w:pPr>
        <w:pStyle w:val="52"/>
        <w:numPr>
          <w:ilvl w:val="0"/>
          <w:numId w:val="0"/>
        </w:numPr>
        <w:ind w:left="1429" w:hanging="360"/>
      </w:pPr>
    </w:p>
    <w:p w14:paraId="6756E77D" w14:textId="58DE1D6F" w:rsidR="0077588B" w:rsidRDefault="0077588B" w:rsidP="0077588B">
      <w:pPr>
        <w:pStyle w:val="14"/>
      </w:pPr>
      <w:bookmarkStart w:id="19" w:name="_Toc225968523"/>
      <w:r>
        <w:t>Требования к Разработке</w:t>
      </w:r>
      <w:bookmarkEnd w:id="19"/>
    </w:p>
    <w:p w14:paraId="57DD735C" w14:textId="3124B8A0" w:rsidR="00C149A1" w:rsidRDefault="004B275B" w:rsidP="00A27F4A">
      <w:pPr>
        <w:pStyle w:val="22"/>
      </w:pPr>
      <w:r>
        <w:t xml:space="preserve">Стандарты оформления обязывают: </w:t>
      </w:r>
      <w:r w:rsidR="00A27F4A">
        <w:t>д</w:t>
      </w:r>
      <w:r w:rsidRPr="004B275B">
        <w:t xml:space="preserve">ля </w:t>
      </w:r>
      <w:proofErr w:type="spellStart"/>
      <w:r w:rsidRPr="004B275B">
        <w:t>бэкенд</w:t>
      </w:r>
      <w:proofErr w:type="spellEnd"/>
      <w:r w:rsidRPr="004B275B">
        <w:t xml:space="preserve">-части — соблюдение </w:t>
      </w:r>
      <w:proofErr w:type="spellStart"/>
      <w:r w:rsidR="00A27F4A">
        <w:t>Microsoft</w:t>
      </w:r>
      <w:proofErr w:type="spellEnd"/>
      <w:r w:rsidR="00A27F4A">
        <w:t xml:space="preserve"> C# </w:t>
      </w:r>
      <w:proofErr w:type="spellStart"/>
      <w:r w:rsidR="00A27F4A">
        <w:t>Coding</w:t>
      </w:r>
      <w:proofErr w:type="spellEnd"/>
      <w:r w:rsidR="00A27F4A">
        <w:t xml:space="preserve"> </w:t>
      </w:r>
      <w:proofErr w:type="spellStart"/>
      <w:r w:rsidR="00A27F4A">
        <w:t>Conventions</w:t>
      </w:r>
      <w:proofErr w:type="spellEnd"/>
      <w:r w:rsidR="00A27F4A">
        <w:t>, д</w:t>
      </w:r>
      <w:r w:rsidR="00A27F4A" w:rsidRPr="00A27F4A">
        <w:t xml:space="preserve">ля </w:t>
      </w:r>
      <w:proofErr w:type="spellStart"/>
      <w:r w:rsidR="00A27F4A" w:rsidRPr="00A27F4A">
        <w:t>фронтенд</w:t>
      </w:r>
      <w:proofErr w:type="spellEnd"/>
      <w:r w:rsidR="00A27F4A" w:rsidRPr="00A27F4A">
        <w:t xml:space="preserve">-части — соблюдение стандартов </w:t>
      </w:r>
      <w:proofErr w:type="spellStart"/>
      <w:r w:rsidR="00A27F4A" w:rsidRPr="00A27F4A">
        <w:t>ESLint</w:t>
      </w:r>
      <w:proofErr w:type="spellEnd"/>
      <w:r w:rsidR="00A27F4A" w:rsidRPr="00A27F4A">
        <w:t xml:space="preserve"> (конфигурация </w:t>
      </w:r>
      <w:proofErr w:type="spellStart"/>
      <w:r w:rsidR="00A27F4A" w:rsidRPr="00A27F4A">
        <w:t>Airbnb</w:t>
      </w:r>
      <w:proofErr w:type="spellEnd"/>
      <w:r w:rsidR="00A27F4A" w:rsidRPr="00A27F4A">
        <w:t xml:space="preserve"> или </w:t>
      </w:r>
      <w:proofErr w:type="spellStart"/>
      <w:r w:rsidR="00A27F4A" w:rsidRPr="00A27F4A">
        <w:t>Google</w:t>
      </w:r>
      <w:proofErr w:type="spellEnd"/>
      <w:r w:rsidR="00A27F4A" w:rsidRPr="00A27F4A">
        <w:t xml:space="preserve">) и использование </w:t>
      </w:r>
      <w:proofErr w:type="spellStart"/>
      <w:r w:rsidR="00A27F4A" w:rsidRPr="00A27F4A">
        <w:t>Prettier</w:t>
      </w:r>
      <w:proofErr w:type="spellEnd"/>
      <w:r w:rsidR="00A27F4A" w:rsidRPr="00A27F4A">
        <w:t xml:space="preserve"> для форматирования кода.</w:t>
      </w:r>
    </w:p>
    <w:p w14:paraId="68CBA299" w14:textId="7CB00AF2" w:rsidR="00A27F4A" w:rsidRDefault="00A27F4A" w:rsidP="00A27F4A">
      <w:pPr>
        <w:pStyle w:val="22"/>
      </w:pPr>
      <w:r w:rsidRPr="00A27F4A">
        <w:t>Обязательное использование строго типизированного кода</w:t>
      </w:r>
      <w:r>
        <w:t>.</w:t>
      </w:r>
    </w:p>
    <w:p w14:paraId="08A0F2EF" w14:textId="3FD78962" w:rsidR="00A27F4A" w:rsidRDefault="00A27F4A" w:rsidP="00A27F4A">
      <w:pPr>
        <w:pStyle w:val="22"/>
      </w:pPr>
      <w:proofErr w:type="spellStart"/>
      <w:r>
        <w:lastRenderedPageBreak/>
        <w:t>Бэкенд</w:t>
      </w:r>
      <w:proofErr w:type="spellEnd"/>
      <w:r>
        <w:t xml:space="preserve"> должен быть построен на принципах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или многослойной архитектуры для обеспечения тестируемости логики формирования XML/IFC. </w:t>
      </w:r>
      <w:proofErr w:type="spellStart"/>
      <w:r>
        <w:t>Фронтенд</w:t>
      </w:r>
      <w:proofErr w:type="spellEnd"/>
      <w:r>
        <w:t xml:space="preserve"> должен использовать компонентный подход. Логика работы с шаблонами XML должна быть вынесена в отдельные хуки или сервисы.</w:t>
      </w:r>
    </w:p>
    <w:p w14:paraId="4ABE43CD" w14:textId="27BDD99E" w:rsidR="00A27F4A" w:rsidRDefault="00A27F4A" w:rsidP="00A27F4A">
      <w:pPr>
        <w:pStyle w:val="22"/>
      </w:pPr>
      <w:r>
        <w:t xml:space="preserve">Для работы с IFC-файлами должны использоваться проверенные библиотеки (например, </w:t>
      </w:r>
      <w:proofErr w:type="spellStart"/>
      <w:r>
        <w:t>xBIM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). Генерация XML должна выполняться с использованием схем </w:t>
      </w:r>
      <w:proofErr w:type="spellStart"/>
      <w:r>
        <w:t>валидации</w:t>
      </w:r>
      <w:proofErr w:type="spellEnd"/>
      <w:r>
        <w:t xml:space="preserve"> (XSD). Не допускается формирование XML путем простой склейки строк. Система должна корректно обрабатывать битые или </w:t>
      </w:r>
      <w:proofErr w:type="spellStart"/>
      <w:r>
        <w:t>невалидные</w:t>
      </w:r>
      <w:proofErr w:type="spellEnd"/>
      <w:r>
        <w:t xml:space="preserve"> файлы IFC/XML, загружаемые пользователем, с выводом понятного сообщения об ошибке (с указанием строки или типа нарушения).</w:t>
      </w:r>
    </w:p>
    <w:p w14:paraId="3952574B" w14:textId="1E54C42B" w:rsidR="00A27F4A" w:rsidRDefault="00A27F4A" w:rsidP="00A27F4A">
      <w:pPr>
        <w:pStyle w:val="22"/>
      </w:pPr>
      <w:r w:rsidRPr="00A27F4A">
        <w:t xml:space="preserve">Все </w:t>
      </w:r>
      <w:proofErr w:type="spellStart"/>
      <w:r w:rsidRPr="00A27F4A">
        <w:t>эндпоинты</w:t>
      </w:r>
      <w:proofErr w:type="spellEnd"/>
      <w:r w:rsidRPr="00A27F4A">
        <w:t xml:space="preserve"> </w:t>
      </w:r>
      <w:proofErr w:type="spellStart"/>
      <w:r w:rsidRPr="00A27F4A">
        <w:t>бэкенда</w:t>
      </w:r>
      <w:proofErr w:type="spellEnd"/>
      <w:r w:rsidRPr="00A27F4A">
        <w:t xml:space="preserve"> должны быть задокументированы и протестированы</w:t>
      </w:r>
      <w:r>
        <w:t>.</w:t>
      </w:r>
    </w:p>
    <w:p w14:paraId="34F6586C" w14:textId="7BEF157E" w:rsidR="00A27F4A" w:rsidRDefault="00A27F4A" w:rsidP="00A27F4A">
      <w:pPr>
        <w:pStyle w:val="22"/>
      </w:pPr>
      <w:r>
        <w:t>Должно быть реализовано</w:t>
      </w:r>
      <w:r w:rsidRPr="00A27F4A">
        <w:t xml:space="preserve"> </w:t>
      </w:r>
      <w:proofErr w:type="spellStart"/>
      <w:r>
        <w:t>логирование</w:t>
      </w:r>
      <w:proofErr w:type="spellEnd"/>
      <w:r w:rsidR="00731DA1">
        <w:t>.</w:t>
      </w:r>
    </w:p>
    <w:p w14:paraId="1E187471" w14:textId="23237E4D" w:rsidR="00731DA1" w:rsidRDefault="00731DA1" w:rsidP="00A27F4A">
      <w:pPr>
        <w:pStyle w:val="22"/>
      </w:pPr>
      <w:r>
        <w:t xml:space="preserve">Должны корректно отображаться ошибки. Пользователь не может скачать </w:t>
      </w:r>
      <w:proofErr w:type="spellStart"/>
      <w:r>
        <w:t>невалидный</w:t>
      </w:r>
      <w:proofErr w:type="spellEnd"/>
      <w:r>
        <w:t xml:space="preserve"> файл. Он видит отображение ошибки с указанием места. Когда все ошибки будут исправлены, </w:t>
      </w:r>
      <w:r w:rsidR="00C64CA6">
        <w:t>пользователь может скачать файл.</w:t>
      </w:r>
    </w:p>
    <w:p w14:paraId="23B11402" w14:textId="36D96062" w:rsidR="0044678F" w:rsidRDefault="0044678F" w:rsidP="00A27F4A">
      <w:pPr>
        <w:pStyle w:val="22"/>
      </w:pPr>
      <w:r>
        <w:t xml:space="preserve">Обязательна реализация </w:t>
      </w:r>
      <w:proofErr w:type="spellStart"/>
      <w:r>
        <w:t>автосохранения</w:t>
      </w:r>
      <w:proofErr w:type="spellEnd"/>
      <w:r>
        <w:t xml:space="preserve"> в течение данной сессии для неавторизированного пользователя для </w:t>
      </w:r>
      <w:proofErr w:type="spellStart"/>
      <w:r>
        <w:t>избежания</w:t>
      </w:r>
      <w:proofErr w:type="spellEnd"/>
      <w:r>
        <w:t xml:space="preserve"> потери данных при обновлении страницы.</w:t>
      </w:r>
    </w:p>
    <w:p w14:paraId="3B6CF05B" w14:textId="1D96639C" w:rsidR="00A27F4A" w:rsidRDefault="00A27F4A" w:rsidP="00A27F4A">
      <w:pPr>
        <w:pStyle w:val="22"/>
      </w:pPr>
      <w:r w:rsidRPr="00A27F4A">
        <w:t xml:space="preserve">Исходный код должен храниться в </w:t>
      </w:r>
      <w:proofErr w:type="spellStart"/>
      <w:r w:rsidRPr="00A27F4A">
        <w:t>Git</w:t>
      </w:r>
      <w:proofErr w:type="spellEnd"/>
      <w:r w:rsidRPr="00A27F4A">
        <w:t>.</w:t>
      </w:r>
    </w:p>
    <w:p w14:paraId="3D59B1A4" w14:textId="0E61B01E" w:rsidR="0063332C" w:rsidRDefault="0063332C" w:rsidP="00C513CA">
      <w:pPr>
        <w:pStyle w:val="22"/>
      </w:pPr>
    </w:p>
    <w:p w14:paraId="797967D6" w14:textId="31C0BB05" w:rsidR="009F6B0A" w:rsidRDefault="009F6B0A" w:rsidP="00A06B09">
      <w:pPr>
        <w:pStyle w:val="13"/>
        <w:rPr>
          <w:lang w:eastAsia="ru-RU"/>
        </w:rPr>
      </w:pPr>
      <w:bookmarkStart w:id="20" w:name="_Toc225968524"/>
      <w:r w:rsidRPr="009F6B0A">
        <w:rPr>
          <w:lang w:eastAsia="ru-RU"/>
        </w:rPr>
        <w:t>Общие требования к оформлению и вёрстке</w:t>
      </w:r>
      <w:bookmarkEnd w:id="20"/>
    </w:p>
    <w:p w14:paraId="256437BC" w14:textId="31005465" w:rsidR="001F11EC" w:rsidRDefault="00C513CA" w:rsidP="00C149A1">
      <w:pPr>
        <w:pStyle w:val="22"/>
      </w:pPr>
      <w:r w:rsidRPr="00C513CA">
        <w:t xml:space="preserve">Интерфейс должен быть выполнен в </w:t>
      </w:r>
      <w:proofErr w:type="spellStart"/>
      <w:r w:rsidRPr="00C513CA">
        <w:t>минималистичном</w:t>
      </w:r>
      <w:proofErr w:type="spellEnd"/>
      <w:r w:rsidRPr="00C513CA">
        <w:t xml:space="preserve"> стиле</w:t>
      </w:r>
      <w:r>
        <w:t xml:space="preserve">. </w:t>
      </w:r>
      <w:r w:rsidRPr="00C513CA">
        <w:t>Основным рабочим окружением являются настольные ПК и ноутбуки. Вёрстка должна корректно отображаться при разрешениях экрана от 1280x720 до 3840x2160 (4K).</w:t>
      </w:r>
      <w:r w:rsidR="00062497">
        <w:t xml:space="preserve"> Обязательным является наличие состояний загрузки </w:t>
      </w:r>
      <w:r w:rsidR="00062497" w:rsidRPr="00062497">
        <w:t>для всех асинхронных операций (загрузка файла, генерация XML)</w:t>
      </w:r>
      <w:r w:rsidR="00062497">
        <w:t xml:space="preserve">. </w:t>
      </w:r>
      <w:r w:rsidR="00062497" w:rsidRPr="00062497">
        <w:t>Все табличные данные должны поддерживать сортировку и фильтрацию.</w:t>
      </w:r>
    </w:p>
    <w:p w14:paraId="06F92DB0" w14:textId="77777777" w:rsidR="0063332C" w:rsidRPr="00C149A1" w:rsidRDefault="0063332C" w:rsidP="00C149A1">
      <w:pPr>
        <w:pStyle w:val="22"/>
      </w:pPr>
    </w:p>
    <w:p w14:paraId="4737B0B4" w14:textId="6178E6B9" w:rsidR="0077588B" w:rsidRDefault="0077588B" w:rsidP="0077588B">
      <w:pPr>
        <w:pStyle w:val="13"/>
      </w:pPr>
      <w:bookmarkStart w:id="21" w:name="_Toc225968525"/>
      <w:r w:rsidRPr="0077588B">
        <w:lastRenderedPageBreak/>
        <w:t xml:space="preserve">Языковые версии </w:t>
      </w:r>
      <w:r w:rsidR="0063332C">
        <w:t>веб-приложения</w:t>
      </w:r>
      <w:bookmarkEnd w:id="21"/>
    </w:p>
    <w:p w14:paraId="6E4F1736" w14:textId="7D9DC2DC" w:rsidR="009F6B0A" w:rsidRPr="009F6B0A" w:rsidRDefault="00C149A1" w:rsidP="00A06B09">
      <w:pPr>
        <w:pStyle w:val="22"/>
      </w:pPr>
      <w:r>
        <w:t>Сайт</w:t>
      </w:r>
      <w:r w:rsidR="00040AD6">
        <w:t xml:space="preserve"> должен</w:t>
      </w:r>
      <w:r w:rsidR="009F6B0A" w:rsidRPr="009F6B0A">
        <w:t xml:space="preserve"> быть выполнен на русском языке.</w:t>
      </w:r>
    </w:p>
    <w:p w14:paraId="6B3A5526" w14:textId="77777777" w:rsidR="009F6B0A" w:rsidRPr="009F6B0A" w:rsidRDefault="009F6B0A" w:rsidP="00A06B09">
      <w:pPr>
        <w:pStyle w:val="12"/>
        <w:rPr>
          <w:lang w:eastAsia="ru-RU"/>
        </w:rPr>
      </w:pPr>
      <w:bookmarkStart w:id="22" w:name="_Toc225968526"/>
      <w:r w:rsidRPr="009F6B0A">
        <w:rPr>
          <w:lang w:eastAsia="ru-RU"/>
        </w:rPr>
        <w:lastRenderedPageBreak/>
        <w:t>Пользователи и их положение</w:t>
      </w:r>
      <w:bookmarkEnd w:id="22"/>
    </w:p>
    <w:p w14:paraId="63DFFC3E" w14:textId="242075B3" w:rsidR="00731DA1" w:rsidRDefault="00F6075E" w:rsidP="00731DA1">
      <w:pPr>
        <w:pStyle w:val="22"/>
      </w:pPr>
      <w:r>
        <w:t>Авторизованный п</w:t>
      </w:r>
      <w:r w:rsidR="00731DA1">
        <w:t>ользователь имеет право работать только со своими файлами или файлами в рамках открытых проектов.</w:t>
      </w:r>
    </w:p>
    <w:p w14:paraId="4AE3B0FC" w14:textId="696EFA75" w:rsidR="00731DA1" w:rsidRDefault="00731DA1" w:rsidP="00731DA1">
      <w:pPr>
        <w:pStyle w:val="22"/>
      </w:pPr>
      <w:r>
        <w:t>Пользователь может:</w:t>
      </w:r>
    </w:p>
    <w:p w14:paraId="618B3DEF" w14:textId="4858D474" w:rsidR="00731DA1" w:rsidRDefault="00731DA1" w:rsidP="00731DA1">
      <w:pPr>
        <w:pStyle w:val="53"/>
      </w:pPr>
      <w:r>
        <w:t>авторизоваться;</w:t>
      </w:r>
    </w:p>
    <w:p w14:paraId="12DB4048" w14:textId="4B871750" w:rsidR="00731DA1" w:rsidRDefault="00731DA1" w:rsidP="00731DA1">
      <w:pPr>
        <w:pStyle w:val="53"/>
      </w:pPr>
      <w:r>
        <w:t xml:space="preserve">изучить </w:t>
      </w:r>
      <w:r w:rsidRPr="00731DA1">
        <w:t>пример</w:t>
      </w:r>
      <w:r>
        <w:t>ы</w:t>
      </w:r>
      <w:r w:rsidRPr="00731DA1">
        <w:t xml:space="preserve"> объектов, атрибутов и свойств (здания, помещения, элементы для IFC-моделей, тэги для XML), которые можно использовать, пример</w:t>
      </w:r>
      <w:r>
        <w:t>ы</w:t>
      </w:r>
      <w:r w:rsidRPr="00731DA1">
        <w:t xml:space="preserve"> их использования</w:t>
      </w:r>
      <w:r>
        <w:t>;</w:t>
      </w:r>
    </w:p>
    <w:p w14:paraId="18963C8B" w14:textId="422D20E2" w:rsidR="00731DA1" w:rsidRDefault="00731DA1" w:rsidP="00731DA1">
      <w:pPr>
        <w:pStyle w:val="53"/>
      </w:pPr>
      <w:r>
        <w:t>изучить инструкцию по использованию веб-приложения;</w:t>
      </w:r>
    </w:p>
    <w:p w14:paraId="10B349B0" w14:textId="7DA7052C" w:rsidR="00731DA1" w:rsidRDefault="00731DA1" w:rsidP="00731DA1">
      <w:pPr>
        <w:pStyle w:val="53"/>
      </w:pPr>
      <w:r>
        <w:t>выбрать тип файла для работы;</w:t>
      </w:r>
    </w:p>
    <w:p w14:paraId="05795638" w14:textId="1FD8E145" w:rsidR="00731DA1" w:rsidRDefault="00731DA1" w:rsidP="00731DA1">
      <w:pPr>
        <w:pStyle w:val="53"/>
      </w:pPr>
      <w:r>
        <w:t>создать файл с нуля по шаблону;</w:t>
      </w:r>
    </w:p>
    <w:p w14:paraId="5E46C657" w14:textId="2C449307" w:rsidR="00731DA1" w:rsidRDefault="00731DA1" w:rsidP="00731DA1">
      <w:pPr>
        <w:pStyle w:val="53"/>
      </w:pPr>
      <w:r>
        <w:t>загрузить и редактировать существующий файл;</w:t>
      </w:r>
    </w:p>
    <w:p w14:paraId="5DC94A75" w14:textId="15B24933" w:rsidR="00731DA1" w:rsidRDefault="00731DA1" w:rsidP="00731DA1">
      <w:pPr>
        <w:pStyle w:val="53"/>
      </w:pPr>
      <w:r>
        <w:t xml:space="preserve">смотреть </w:t>
      </w:r>
      <w:proofErr w:type="spellStart"/>
      <w:r>
        <w:t>логи</w:t>
      </w:r>
      <w:proofErr w:type="spellEnd"/>
      <w:r w:rsidRPr="00731DA1">
        <w:t xml:space="preserve"> ошибок </w:t>
      </w:r>
      <w:proofErr w:type="spellStart"/>
      <w:r w:rsidRPr="00731DA1">
        <w:t>валидации</w:t>
      </w:r>
      <w:proofErr w:type="spellEnd"/>
      <w:r>
        <w:t>;</w:t>
      </w:r>
    </w:p>
    <w:p w14:paraId="1E5FABF7" w14:textId="349B280A" w:rsidR="00731DA1" w:rsidRDefault="00731DA1" w:rsidP="00731DA1">
      <w:pPr>
        <w:pStyle w:val="53"/>
      </w:pPr>
      <w:r>
        <w:t>выбирать используемые блоки в рамках шаблона;</w:t>
      </w:r>
    </w:p>
    <w:p w14:paraId="3F5BC79F" w14:textId="1648F5E3" w:rsidR="00731DA1" w:rsidRDefault="00731DA1" w:rsidP="00731DA1">
      <w:pPr>
        <w:pStyle w:val="53"/>
      </w:pPr>
      <w:r>
        <w:t xml:space="preserve">изменить </w:t>
      </w:r>
      <w:proofErr w:type="spellStart"/>
      <w:r>
        <w:t>предзаполненное</w:t>
      </w:r>
      <w:proofErr w:type="spellEnd"/>
      <w:r>
        <w:t xml:space="preserve"> имя файла;</w:t>
      </w:r>
    </w:p>
    <w:p w14:paraId="080DBA98" w14:textId="7C10E686" w:rsidR="00731DA1" w:rsidRDefault="00731DA1" w:rsidP="00731DA1">
      <w:pPr>
        <w:pStyle w:val="53"/>
      </w:pPr>
      <w:r>
        <w:t>скопировать сгенерированные данные;</w:t>
      </w:r>
    </w:p>
    <w:p w14:paraId="4F1CDAAB" w14:textId="1AFAE7F0" w:rsidR="00731DA1" w:rsidRDefault="00731DA1" w:rsidP="00731DA1">
      <w:pPr>
        <w:pStyle w:val="53"/>
      </w:pPr>
      <w:r>
        <w:t>экспортировать готовы</w:t>
      </w:r>
      <w:r w:rsidR="00F6075E">
        <w:t>е результаты файлом или архивом;</w:t>
      </w:r>
    </w:p>
    <w:p w14:paraId="26A0A480" w14:textId="704298EA" w:rsidR="00F6075E" w:rsidRDefault="00F6075E" w:rsidP="00F6075E">
      <w:pPr>
        <w:pStyle w:val="53"/>
      </w:pPr>
      <w:r>
        <w:t xml:space="preserve">просмотреть историю </w:t>
      </w:r>
      <w:r w:rsidRPr="00F6075E">
        <w:t>созданных, редактированных файлов, их черновики</w:t>
      </w:r>
      <w:r>
        <w:t>.</w:t>
      </w:r>
      <w:bookmarkStart w:id="23" w:name="_GoBack"/>
      <w:bookmarkEnd w:id="23"/>
    </w:p>
    <w:p w14:paraId="1B17EA7C" w14:textId="79F01BBD" w:rsidR="00F6075E" w:rsidRDefault="00F6075E" w:rsidP="00F6075E">
      <w:pPr>
        <w:pStyle w:val="22"/>
      </w:pPr>
      <w:r>
        <w:t>Неавторизованный пользователь не может</w:t>
      </w:r>
      <w:r w:rsidRPr="00F6075E">
        <w:t xml:space="preserve"> выполнять какие-либо действия внутри веб-приложения</w:t>
      </w:r>
      <w:r>
        <w:t>.</w:t>
      </w:r>
    </w:p>
    <w:p w14:paraId="20FDAB96" w14:textId="77777777" w:rsidR="00731DA1" w:rsidRDefault="00731DA1" w:rsidP="00731DA1">
      <w:pPr>
        <w:pStyle w:val="22"/>
      </w:pPr>
    </w:p>
    <w:p w14:paraId="60B2696D" w14:textId="0DC23FA0" w:rsidR="009F6B0A" w:rsidRDefault="009F6B0A" w:rsidP="00A06B09">
      <w:pPr>
        <w:pStyle w:val="12"/>
        <w:rPr>
          <w:lang w:eastAsia="ru-RU"/>
        </w:rPr>
      </w:pPr>
      <w:bookmarkStart w:id="24" w:name="_Toc225968527"/>
      <w:r w:rsidRPr="009F6B0A">
        <w:rPr>
          <w:lang w:eastAsia="ru-RU"/>
        </w:rPr>
        <w:lastRenderedPageBreak/>
        <w:t>Дизайн веб-приложения</w:t>
      </w:r>
      <w:bookmarkEnd w:id="24"/>
    </w:p>
    <w:p w14:paraId="700FA62D" w14:textId="77777777" w:rsidR="000C0CD3" w:rsidRPr="000C0CD3" w:rsidRDefault="000C0CD3" w:rsidP="000C0CD3">
      <w:pPr>
        <w:pStyle w:val="22"/>
      </w:pPr>
    </w:p>
    <w:p w14:paraId="0593778B" w14:textId="7C7A0AFD" w:rsidR="0044678F" w:rsidRPr="00664AEA" w:rsidRDefault="0044678F" w:rsidP="00664AEA">
      <w:pPr>
        <w:pStyle w:val="22"/>
      </w:pPr>
      <w:r w:rsidRPr="00664AEA">
        <w:t>Шапка приложения состоит из:</w:t>
      </w:r>
    </w:p>
    <w:p w14:paraId="1E75B3EF" w14:textId="2CCAB00E" w:rsidR="0044678F" w:rsidRDefault="00664AEA" w:rsidP="00664AEA">
      <w:pPr>
        <w:pStyle w:val="53"/>
      </w:pPr>
      <w:r>
        <w:t>л</w:t>
      </w:r>
      <w:r w:rsidR="0044678F">
        <w:t>оготип</w:t>
      </w:r>
      <w:r>
        <w:t>а/названия;</w:t>
      </w:r>
    </w:p>
    <w:p w14:paraId="2484AC6C" w14:textId="10AE33AC" w:rsidR="0044678F" w:rsidRDefault="00664AEA" w:rsidP="00664AEA">
      <w:pPr>
        <w:pStyle w:val="53"/>
      </w:pPr>
      <w:r>
        <w:t>блока авторизации с отображением состояния пользователя;</w:t>
      </w:r>
    </w:p>
    <w:p w14:paraId="161B69DE" w14:textId="77777777" w:rsidR="00664AEA" w:rsidRDefault="00664AEA" w:rsidP="00664AEA">
      <w:pPr>
        <w:pStyle w:val="53"/>
      </w:pPr>
      <w:r>
        <w:t>«п</w:t>
      </w:r>
      <w:r w:rsidR="0044678F">
        <w:t>римеры</w:t>
      </w:r>
      <w:r>
        <w:t xml:space="preserve"> использования»;</w:t>
      </w:r>
    </w:p>
    <w:p w14:paraId="3F49A665" w14:textId="20F303EF" w:rsidR="0044678F" w:rsidRDefault="00664AEA" w:rsidP="00664AEA">
      <w:pPr>
        <w:pStyle w:val="53"/>
      </w:pPr>
      <w:r>
        <w:t>«и</w:t>
      </w:r>
      <w:r w:rsidR="0044678F">
        <w:t>нструкция</w:t>
      </w:r>
      <w:r>
        <w:t>».</w:t>
      </w:r>
    </w:p>
    <w:p w14:paraId="25EAACE9" w14:textId="0FE565AB" w:rsidR="00664AEA" w:rsidRDefault="00664AEA" w:rsidP="00664AEA">
      <w:pPr>
        <w:pStyle w:val="22"/>
      </w:pPr>
      <w:r>
        <w:t>Основное поле страницы состоит из:</w:t>
      </w:r>
    </w:p>
    <w:p w14:paraId="6E7A1408" w14:textId="29D744A3" w:rsidR="00664AEA" w:rsidRPr="00664AEA" w:rsidRDefault="006B56ED" w:rsidP="00664AEA">
      <w:pPr>
        <w:pStyle w:val="53"/>
      </w:pPr>
      <w:r>
        <w:t>формы для редактирования файла</w:t>
      </w:r>
      <w:r w:rsidR="00664AEA" w:rsidRPr="00664AEA">
        <w:t>;</w:t>
      </w:r>
    </w:p>
    <w:p w14:paraId="51808133" w14:textId="68C35CE8" w:rsidR="00664AEA" w:rsidRPr="00664AEA" w:rsidRDefault="00664AEA" w:rsidP="00664AEA">
      <w:pPr>
        <w:pStyle w:val="53"/>
      </w:pPr>
      <w:r w:rsidRPr="00664AEA">
        <w:t xml:space="preserve">области управления </w:t>
      </w:r>
      <w:r w:rsidR="006B56ED">
        <w:t>формой</w:t>
      </w:r>
      <w:r w:rsidRPr="00664AEA">
        <w:t xml:space="preserve"> (верхняя часть </w:t>
      </w:r>
      <w:r w:rsidR="006B56ED">
        <w:t>формы</w:t>
      </w:r>
      <w:r w:rsidRPr="00664AEA">
        <w:t>);</w:t>
      </w:r>
    </w:p>
    <w:p w14:paraId="0FF0B3B0" w14:textId="163C203B" w:rsidR="00664AEA" w:rsidRPr="00664AEA" w:rsidRDefault="00664AEA" w:rsidP="00664AEA">
      <w:pPr>
        <w:pStyle w:val="53"/>
      </w:pPr>
      <w:r w:rsidRPr="00664AEA">
        <w:t xml:space="preserve">области </w:t>
      </w:r>
      <w:proofErr w:type="spellStart"/>
      <w:r w:rsidRPr="00664AEA">
        <w:t>валидации</w:t>
      </w:r>
      <w:proofErr w:type="spellEnd"/>
      <w:r w:rsidRPr="00664AEA">
        <w:t xml:space="preserve"> и ошибок;</w:t>
      </w:r>
    </w:p>
    <w:p w14:paraId="1BAD33E7" w14:textId="7D4767C9" w:rsidR="00664AEA" w:rsidRPr="00664AEA" w:rsidRDefault="00664AEA" w:rsidP="00664AEA">
      <w:pPr>
        <w:pStyle w:val="53"/>
      </w:pPr>
      <w:r w:rsidRPr="00664AEA">
        <w:t xml:space="preserve">области </w:t>
      </w:r>
      <w:proofErr w:type="spellStart"/>
      <w:r w:rsidRPr="00664AEA">
        <w:t>экстпорта</w:t>
      </w:r>
      <w:proofErr w:type="spellEnd"/>
      <w:r w:rsidR="006B56ED">
        <w:t xml:space="preserve"> (с отображением названия файла)</w:t>
      </w:r>
      <w:r w:rsidRPr="00664AEA">
        <w:t>;</w:t>
      </w:r>
    </w:p>
    <w:p w14:paraId="4F3D79C7" w14:textId="6F0FBD6D" w:rsidR="00664AEA" w:rsidRPr="00664AEA" w:rsidRDefault="00664AEA" w:rsidP="00664AEA">
      <w:pPr>
        <w:pStyle w:val="53"/>
      </w:pPr>
      <w:r w:rsidRPr="00664AEA">
        <w:t>инструкции;</w:t>
      </w:r>
    </w:p>
    <w:p w14:paraId="49E3034C" w14:textId="2039BC7B" w:rsidR="00664AEA" w:rsidRDefault="00664AEA" w:rsidP="00664AEA">
      <w:pPr>
        <w:pStyle w:val="53"/>
      </w:pPr>
      <w:r w:rsidRPr="00664AEA">
        <w:t>примеров использования.</w:t>
      </w:r>
    </w:p>
    <w:p w14:paraId="62008802" w14:textId="3F03ACC0" w:rsidR="00664AEA" w:rsidRDefault="006B56ED" w:rsidP="00664AEA">
      <w:pPr>
        <w:pStyle w:val="53"/>
        <w:numPr>
          <w:ilvl w:val="0"/>
          <w:numId w:val="0"/>
        </w:numPr>
        <w:ind w:firstLine="709"/>
      </w:pPr>
      <w:r>
        <w:t>О</w:t>
      </w:r>
      <w:r w:rsidRPr="006B56ED">
        <w:t xml:space="preserve">бласти </w:t>
      </w:r>
      <w:r>
        <w:t>управления формой:</w:t>
      </w:r>
    </w:p>
    <w:p w14:paraId="19BE019F" w14:textId="5DA804F9" w:rsidR="00664AEA" w:rsidRDefault="006B56ED" w:rsidP="006B56ED">
      <w:pPr>
        <w:pStyle w:val="53"/>
      </w:pPr>
      <w:r>
        <w:t>иконка «Скопировать данные»;</w:t>
      </w:r>
    </w:p>
    <w:p w14:paraId="11D3B2E8" w14:textId="022018D7" w:rsidR="006B56ED" w:rsidRDefault="006B56ED" w:rsidP="006B56ED">
      <w:pPr>
        <w:pStyle w:val="53"/>
      </w:pPr>
      <w:r>
        <w:t>иконка «Очистить»;</w:t>
      </w:r>
    </w:p>
    <w:p w14:paraId="55B211AD" w14:textId="187668DA" w:rsidR="006B56ED" w:rsidRDefault="006B56ED" w:rsidP="006B56ED">
      <w:pPr>
        <w:pStyle w:val="53"/>
      </w:pPr>
      <w:r>
        <w:t>выбор формата;</w:t>
      </w:r>
    </w:p>
    <w:p w14:paraId="11A11F1B" w14:textId="48F80E7A" w:rsidR="006B56ED" w:rsidRDefault="006B56ED" w:rsidP="006B56ED">
      <w:pPr>
        <w:pStyle w:val="53"/>
      </w:pPr>
      <w:r>
        <w:t>кнопка «Загрузить файл».</w:t>
      </w:r>
    </w:p>
    <w:p w14:paraId="6F504438" w14:textId="04CA25F6" w:rsidR="00534DA9" w:rsidRDefault="00534DA9" w:rsidP="00534DA9">
      <w:pPr>
        <w:pStyle w:val="22"/>
      </w:pPr>
      <w:r>
        <w:t xml:space="preserve">Левое меню настройки шаблона состоит из </w:t>
      </w:r>
      <w:proofErr w:type="spellStart"/>
      <w:r>
        <w:t>чекбоксов</w:t>
      </w:r>
      <w:proofErr w:type="spellEnd"/>
      <w:r>
        <w:t xml:space="preserve"> для выбора используемых блоков.</w:t>
      </w:r>
    </w:p>
    <w:p w14:paraId="4E0EA628" w14:textId="128E5BC0" w:rsidR="00860359" w:rsidRDefault="00860359" w:rsidP="00860359">
      <w:pPr>
        <w:pStyle w:val="22"/>
      </w:pPr>
      <w:r>
        <w:t>Область визуализации ошибок</w:t>
      </w:r>
      <w:r w:rsidR="004825D0">
        <w:t>:</w:t>
      </w:r>
    </w:p>
    <w:p w14:paraId="7A62A2AC" w14:textId="26D3B416" w:rsidR="004825D0" w:rsidRDefault="004825D0" w:rsidP="004825D0">
      <w:pPr>
        <w:pStyle w:val="53"/>
      </w:pPr>
      <w:r>
        <w:t>п</w:t>
      </w:r>
      <w:r w:rsidRPr="004825D0">
        <w:t>роблемные поля ввода подсвечиваются красным;</w:t>
      </w:r>
    </w:p>
    <w:p w14:paraId="443413A2" w14:textId="77777777" w:rsidR="004825D0" w:rsidRDefault="004825D0" w:rsidP="004825D0">
      <w:pPr>
        <w:pStyle w:val="53"/>
      </w:pPr>
      <w:r>
        <w:t xml:space="preserve">экспорт блокируется </w:t>
      </w:r>
      <w:r w:rsidRPr="004825D0">
        <w:t xml:space="preserve">пока присутствуют неисправленные ошибки </w:t>
      </w:r>
      <w:proofErr w:type="spellStart"/>
      <w:r w:rsidRPr="004825D0">
        <w:t>валидации</w:t>
      </w:r>
      <w:proofErr w:type="spellEnd"/>
      <w:r>
        <w:t xml:space="preserve"> (с сообщением </w:t>
      </w:r>
      <w:r w:rsidRPr="004825D0">
        <w:t xml:space="preserve">«Невозможно скачать файл. Исправьте ошибки </w:t>
      </w:r>
      <w:proofErr w:type="spellStart"/>
      <w:r w:rsidRPr="004825D0">
        <w:t>валидации</w:t>
      </w:r>
      <w:proofErr w:type="spellEnd"/>
      <w:r w:rsidRPr="004825D0">
        <w:t>»</w:t>
      </w:r>
      <w:r>
        <w:t>)</w:t>
      </w:r>
      <w:r w:rsidRPr="004825D0">
        <w:t>.</w:t>
      </w:r>
    </w:p>
    <w:p w14:paraId="04798E11" w14:textId="7FEA7D0D" w:rsidR="004825D0" w:rsidRDefault="004825D0" w:rsidP="004825D0">
      <w:pPr>
        <w:pStyle w:val="22"/>
      </w:pPr>
      <w:r>
        <w:t>Область экспорта включает в себя:</w:t>
      </w:r>
    </w:p>
    <w:p w14:paraId="61CC6943" w14:textId="2FBB7293" w:rsidR="004825D0" w:rsidRDefault="004825D0" w:rsidP="004825D0">
      <w:pPr>
        <w:pStyle w:val="53"/>
      </w:pPr>
      <w:r>
        <w:t xml:space="preserve">«Имя файла:» и </w:t>
      </w:r>
      <w:proofErr w:type="spellStart"/>
      <w:r>
        <w:t>предзаполненное</w:t>
      </w:r>
      <w:proofErr w:type="spellEnd"/>
      <w:r>
        <w:t xml:space="preserve"> поле с дефолтным названием;</w:t>
      </w:r>
    </w:p>
    <w:p w14:paraId="26DFA53B" w14:textId="43FE6C7C" w:rsidR="004825D0" w:rsidRPr="004825D0" w:rsidRDefault="004825D0" w:rsidP="004825D0">
      <w:pPr>
        <w:pStyle w:val="53"/>
      </w:pPr>
      <w:r>
        <w:t>к</w:t>
      </w:r>
      <w:r w:rsidRPr="004825D0">
        <w:t>нопка «Экспортировать</w:t>
      </w:r>
      <w:r>
        <w:t>»</w:t>
      </w:r>
      <w:r w:rsidR="00534DA9">
        <w:t>.</w:t>
      </w:r>
    </w:p>
    <w:sectPr w:rsidR="004825D0" w:rsidRPr="004825D0" w:rsidSect="00B41F0C">
      <w:headerReference w:type="default" r:id="rId20"/>
      <w:footerReference w:type="default" r:id="rId2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B375E" w14:textId="77777777" w:rsidR="00D3476D" w:rsidRDefault="00D3476D" w:rsidP="00E070CB">
      <w:pPr>
        <w:spacing w:line="240" w:lineRule="auto"/>
      </w:pPr>
      <w:r>
        <w:separator/>
      </w:r>
    </w:p>
    <w:p w14:paraId="4717C0F4" w14:textId="77777777" w:rsidR="00D3476D" w:rsidRDefault="00D3476D"/>
    <w:p w14:paraId="75522622" w14:textId="77777777" w:rsidR="00D3476D" w:rsidRDefault="00D3476D"/>
  </w:endnote>
  <w:endnote w:type="continuationSeparator" w:id="0">
    <w:p w14:paraId="3985B8CA" w14:textId="77777777" w:rsidR="00D3476D" w:rsidRDefault="00D3476D" w:rsidP="00E070CB">
      <w:pPr>
        <w:spacing w:line="240" w:lineRule="auto"/>
      </w:pPr>
      <w:r>
        <w:continuationSeparator/>
      </w:r>
    </w:p>
    <w:p w14:paraId="5A0EFC51" w14:textId="77777777" w:rsidR="00D3476D" w:rsidRDefault="00D3476D"/>
    <w:p w14:paraId="0BF28E97" w14:textId="77777777" w:rsidR="00D3476D" w:rsidRDefault="00D347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6F814FC" w14:textId="4E9FF3D2" w:rsidR="003A6081" w:rsidRPr="00BE15C1" w:rsidRDefault="003A6081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F6075E">
          <w:rPr>
            <w:rFonts w:ascii="Times New Roman" w:hAnsi="Times New Roman" w:cs="Times New Roman"/>
            <w:noProof/>
            <w:sz w:val="28"/>
          </w:rPr>
          <w:t>17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88BAF5" w14:textId="77777777" w:rsidR="00D3476D" w:rsidRDefault="00D3476D" w:rsidP="00E070CB">
      <w:pPr>
        <w:spacing w:line="240" w:lineRule="auto"/>
      </w:pPr>
      <w:r>
        <w:separator/>
      </w:r>
    </w:p>
    <w:p w14:paraId="3F793DF8" w14:textId="77777777" w:rsidR="00D3476D" w:rsidRDefault="00D3476D"/>
    <w:p w14:paraId="294B1B54" w14:textId="77777777" w:rsidR="00D3476D" w:rsidRDefault="00D3476D"/>
  </w:footnote>
  <w:footnote w:type="continuationSeparator" w:id="0">
    <w:p w14:paraId="38B51339" w14:textId="77777777" w:rsidR="00D3476D" w:rsidRDefault="00D3476D" w:rsidP="00E070CB">
      <w:pPr>
        <w:spacing w:line="240" w:lineRule="auto"/>
      </w:pPr>
      <w:r>
        <w:continuationSeparator/>
      </w:r>
    </w:p>
    <w:p w14:paraId="15AF349F" w14:textId="77777777" w:rsidR="00D3476D" w:rsidRDefault="00D3476D"/>
    <w:p w14:paraId="7D82731A" w14:textId="77777777" w:rsidR="00D3476D" w:rsidRDefault="00D3476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82D14" w14:textId="77777777" w:rsidR="003A6081" w:rsidRDefault="003A6081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05D72"/>
    <w:multiLevelType w:val="multilevel"/>
    <w:tmpl w:val="310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9A19E0"/>
    <w:multiLevelType w:val="multilevel"/>
    <w:tmpl w:val="C298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140A01"/>
    <w:multiLevelType w:val="multilevel"/>
    <w:tmpl w:val="0F14BB7E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suff w:val="space"/>
      <w:lvlText w:val="Рисунок %7 –"/>
      <w:lvlJc w:val="left"/>
      <w:pPr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00E15BC"/>
    <w:multiLevelType w:val="multilevel"/>
    <w:tmpl w:val="FA9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260BB"/>
    <w:multiLevelType w:val="hybridMultilevel"/>
    <w:tmpl w:val="490A6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180EED"/>
    <w:multiLevelType w:val="multilevel"/>
    <w:tmpl w:val="A5E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A7C62A0"/>
    <w:multiLevelType w:val="hybridMultilevel"/>
    <w:tmpl w:val="187CB73A"/>
    <w:lvl w:ilvl="0" w:tplc="1E143B06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2F31AE9"/>
    <w:multiLevelType w:val="multilevel"/>
    <w:tmpl w:val="07D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76DCA"/>
    <w:multiLevelType w:val="hybridMultilevel"/>
    <w:tmpl w:val="E3FCE7F0"/>
    <w:lvl w:ilvl="0" w:tplc="039CD0E2">
      <w:start w:val="1"/>
      <w:numFmt w:val="decimal"/>
      <w:pStyle w:val="41"/>
      <w:lvlText w:val="Рисунок %1 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pStyle w:val="42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11"/>
  </w:num>
  <w:num w:numId="5">
    <w:abstractNumId w:val="13"/>
  </w:num>
  <w:num w:numId="6">
    <w:abstractNumId w:val="7"/>
  </w:num>
  <w:num w:numId="7">
    <w:abstractNumId w:val="2"/>
  </w:num>
  <w:num w:numId="8">
    <w:abstractNumId w:val="3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10"/>
  </w:num>
  <w:num w:numId="13">
    <w:abstractNumId w:val="14"/>
  </w:num>
  <w:num w:numId="14">
    <w:abstractNumId w:val="4"/>
  </w:num>
  <w:num w:numId="15">
    <w:abstractNumId w:val="8"/>
  </w:num>
  <w:num w:numId="16">
    <w:abstractNumId w:val="13"/>
    <w:lvlOverride w:ilvl="0">
      <w:startOverride w:val="1"/>
    </w:lvlOverride>
  </w:num>
  <w:num w:numId="17">
    <w:abstractNumId w:val="9"/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3"/>
    <w:lvlOverride w:ilvl="0">
      <w:startOverride w:val="1"/>
    </w:lvlOverride>
  </w:num>
  <w:num w:numId="23">
    <w:abstractNumId w:val="13"/>
    <w:lvlOverride w:ilvl="0">
      <w:startOverride w:val="1"/>
    </w:lvlOverride>
  </w:num>
  <w:num w:numId="24">
    <w:abstractNumId w:val="13"/>
    <w:lvlOverride w:ilvl="0">
      <w:startOverride w:val="1"/>
    </w:lvlOverride>
  </w:num>
  <w:num w:numId="25">
    <w:abstractNumId w:val="13"/>
    <w:lvlOverride w:ilvl="0">
      <w:startOverride w:val="1"/>
    </w:lvlOverride>
  </w:num>
  <w:num w:numId="26">
    <w:abstractNumId w:val="15"/>
  </w:num>
  <w:num w:numId="27">
    <w:abstractNumId w:val="13"/>
    <w:lvlOverride w:ilvl="0">
      <w:startOverride w:val="1"/>
    </w:lvlOverride>
  </w:num>
  <w:num w:numId="2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6D7"/>
    <w:rsid w:val="00000AB1"/>
    <w:rsid w:val="00001A8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37DBA"/>
    <w:rsid w:val="00040AD6"/>
    <w:rsid w:val="00040E33"/>
    <w:rsid w:val="00051BDB"/>
    <w:rsid w:val="00053D82"/>
    <w:rsid w:val="00061632"/>
    <w:rsid w:val="00062497"/>
    <w:rsid w:val="00063046"/>
    <w:rsid w:val="00066678"/>
    <w:rsid w:val="0007229F"/>
    <w:rsid w:val="000770E9"/>
    <w:rsid w:val="00083A0A"/>
    <w:rsid w:val="000852F9"/>
    <w:rsid w:val="0008757C"/>
    <w:rsid w:val="0009049D"/>
    <w:rsid w:val="00093F32"/>
    <w:rsid w:val="00095F17"/>
    <w:rsid w:val="000969A9"/>
    <w:rsid w:val="000A65E5"/>
    <w:rsid w:val="000A69ED"/>
    <w:rsid w:val="000B1713"/>
    <w:rsid w:val="000B2057"/>
    <w:rsid w:val="000B4D02"/>
    <w:rsid w:val="000C09B5"/>
    <w:rsid w:val="000C0CD3"/>
    <w:rsid w:val="000C154C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37D0"/>
    <w:rsid w:val="00103C65"/>
    <w:rsid w:val="001059FB"/>
    <w:rsid w:val="00111682"/>
    <w:rsid w:val="00113317"/>
    <w:rsid w:val="001142EA"/>
    <w:rsid w:val="00126EE2"/>
    <w:rsid w:val="00127886"/>
    <w:rsid w:val="0013257D"/>
    <w:rsid w:val="00133E70"/>
    <w:rsid w:val="0013532C"/>
    <w:rsid w:val="001361E9"/>
    <w:rsid w:val="0014261B"/>
    <w:rsid w:val="00143E80"/>
    <w:rsid w:val="00153B8A"/>
    <w:rsid w:val="00156717"/>
    <w:rsid w:val="00157E07"/>
    <w:rsid w:val="00165147"/>
    <w:rsid w:val="001742F4"/>
    <w:rsid w:val="001801DC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C6742"/>
    <w:rsid w:val="001E0E5D"/>
    <w:rsid w:val="001E3C14"/>
    <w:rsid w:val="001E59AE"/>
    <w:rsid w:val="001E7A34"/>
    <w:rsid w:val="001F11EC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275F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85CC4"/>
    <w:rsid w:val="00294B86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22DA"/>
    <w:rsid w:val="003234BB"/>
    <w:rsid w:val="0032412D"/>
    <w:rsid w:val="003241BD"/>
    <w:rsid w:val="00324BE1"/>
    <w:rsid w:val="00325B57"/>
    <w:rsid w:val="00345AE9"/>
    <w:rsid w:val="0034765F"/>
    <w:rsid w:val="00347D9F"/>
    <w:rsid w:val="00350538"/>
    <w:rsid w:val="00355A1A"/>
    <w:rsid w:val="00360E03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6081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45F7"/>
    <w:rsid w:val="00445917"/>
    <w:rsid w:val="0044631C"/>
    <w:rsid w:val="0044678F"/>
    <w:rsid w:val="00451042"/>
    <w:rsid w:val="004545EE"/>
    <w:rsid w:val="00455514"/>
    <w:rsid w:val="00456182"/>
    <w:rsid w:val="00456BAB"/>
    <w:rsid w:val="0045721E"/>
    <w:rsid w:val="00457343"/>
    <w:rsid w:val="00463C28"/>
    <w:rsid w:val="00465201"/>
    <w:rsid w:val="00466301"/>
    <w:rsid w:val="0047523D"/>
    <w:rsid w:val="004825D0"/>
    <w:rsid w:val="004856E9"/>
    <w:rsid w:val="004875D4"/>
    <w:rsid w:val="004915CF"/>
    <w:rsid w:val="00491E91"/>
    <w:rsid w:val="00491FA9"/>
    <w:rsid w:val="0049239F"/>
    <w:rsid w:val="00492AC9"/>
    <w:rsid w:val="00497BB3"/>
    <w:rsid w:val="004B275B"/>
    <w:rsid w:val="004B689A"/>
    <w:rsid w:val="004B7063"/>
    <w:rsid w:val="004C2C87"/>
    <w:rsid w:val="004C66A5"/>
    <w:rsid w:val="004D3184"/>
    <w:rsid w:val="004D3414"/>
    <w:rsid w:val="004D518D"/>
    <w:rsid w:val="004D5E56"/>
    <w:rsid w:val="004D775A"/>
    <w:rsid w:val="004E04F5"/>
    <w:rsid w:val="004E0E30"/>
    <w:rsid w:val="004E1383"/>
    <w:rsid w:val="004E1F15"/>
    <w:rsid w:val="004E5AE3"/>
    <w:rsid w:val="004F02BD"/>
    <w:rsid w:val="004F1D9F"/>
    <w:rsid w:val="004F235C"/>
    <w:rsid w:val="004F3D2E"/>
    <w:rsid w:val="00501751"/>
    <w:rsid w:val="00502728"/>
    <w:rsid w:val="00502943"/>
    <w:rsid w:val="005043BC"/>
    <w:rsid w:val="005068C6"/>
    <w:rsid w:val="005079F5"/>
    <w:rsid w:val="005159D6"/>
    <w:rsid w:val="00527550"/>
    <w:rsid w:val="00530AAE"/>
    <w:rsid w:val="0053169B"/>
    <w:rsid w:val="00532AE8"/>
    <w:rsid w:val="0053402C"/>
    <w:rsid w:val="00534870"/>
    <w:rsid w:val="00534DA9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172F8"/>
    <w:rsid w:val="006223A0"/>
    <w:rsid w:val="00625427"/>
    <w:rsid w:val="00632EAD"/>
    <w:rsid w:val="0063332C"/>
    <w:rsid w:val="00635998"/>
    <w:rsid w:val="00647949"/>
    <w:rsid w:val="00650023"/>
    <w:rsid w:val="006500EA"/>
    <w:rsid w:val="00650D49"/>
    <w:rsid w:val="00650D70"/>
    <w:rsid w:val="006559AE"/>
    <w:rsid w:val="00656406"/>
    <w:rsid w:val="00664AEA"/>
    <w:rsid w:val="0067028A"/>
    <w:rsid w:val="00671C58"/>
    <w:rsid w:val="00672EE4"/>
    <w:rsid w:val="00673005"/>
    <w:rsid w:val="00675AED"/>
    <w:rsid w:val="00681E18"/>
    <w:rsid w:val="00697537"/>
    <w:rsid w:val="006A18C8"/>
    <w:rsid w:val="006A56ED"/>
    <w:rsid w:val="006B0561"/>
    <w:rsid w:val="006B15B3"/>
    <w:rsid w:val="006B2C03"/>
    <w:rsid w:val="006B56ED"/>
    <w:rsid w:val="006C183F"/>
    <w:rsid w:val="006C277E"/>
    <w:rsid w:val="006C3122"/>
    <w:rsid w:val="006C6A1D"/>
    <w:rsid w:val="006C6C72"/>
    <w:rsid w:val="006D623D"/>
    <w:rsid w:val="006E09C0"/>
    <w:rsid w:val="006E2B61"/>
    <w:rsid w:val="006F3B62"/>
    <w:rsid w:val="0070042B"/>
    <w:rsid w:val="00706464"/>
    <w:rsid w:val="00706D90"/>
    <w:rsid w:val="007155A2"/>
    <w:rsid w:val="00716304"/>
    <w:rsid w:val="0072600D"/>
    <w:rsid w:val="00727F32"/>
    <w:rsid w:val="00730C44"/>
    <w:rsid w:val="00731DA1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48CD"/>
    <w:rsid w:val="00765232"/>
    <w:rsid w:val="00767F27"/>
    <w:rsid w:val="0077456F"/>
    <w:rsid w:val="0077588B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5A4C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23967"/>
    <w:rsid w:val="00830A55"/>
    <w:rsid w:val="00830A7B"/>
    <w:rsid w:val="008451FA"/>
    <w:rsid w:val="0085504F"/>
    <w:rsid w:val="00855A60"/>
    <w:rsid w:val="008575A6"/>
    <w:rsid w:val="00860359"/>
    <w:rsid w:val="00862884"/>
    <w:rsid w:val="0086505C"/>
    <w:rsid w:val="00874412"/>
    <w:rsid w:val="00881391"/>
    <w:rsid w:val="00882830"/>
    <w:rsid w:val="008851BF"/>
    <w:rsid w:val="00885D84"/>
    <w:rsid w:val="00887174"/>
    <w:rsid w:val="008873D5"/>
    <w:rsid w:val="0089349C"/>
    <w:rsid w:val="008943DD"/>
    <w:rsid w:val="008A0A89"/>
    <w:rsid w:val="008A25F6"/>
    <w:rsid w:val="008A3D20"/>
    <w:rsid w:val="008A434B"/>
    <w:rsid w:val="008B17AD"/>
    <w:rsid w:val="008B2C77"/>
    <w:rsid w:val="008B5BB0"/>
    <w:rsid w:val="008B7951"/>
    <w:rsid w:val="008C1833"/>
    <w:rsid w:val="008C2B26"/>
    <w:rsid w:val="008C2BD0"/>
    <w:rsid w:val="008C6440"/>
    <w:rsid w:val="008C7B17"/>
    <w:rsid w:val="008D1BD4"/>
    <w:rsid w:val="008D2C20"/>
    <w:rsid w:val="008D2F15"/>
    <w:rsid w:val="008D4B88"/>
    <w:rsid w:val="008D6B27"/>
    <w:rsid w:val="008D6E42"/>
    <w:rsid w:val="008E3820"/>
    <w:rsid w:val="008E3880"/>
    <w:rsid w:val="008E7615"/>
    <w:rsid w:val="008F10E5"/>
    <w:rsid w:val="008F11D5"/>
    <w:rsid w:val="008F5FB1"/>
    <w:rsid w:val="00901ABC"/>
    <w:rsid w:val="0090634C"/>
    <w:rsid w:val="0090751E"/>
    <w:rsid w:val="0091075F"/>
    <w:rsid w:val="00910C6C"/>
    <w:rsid w:val="00912DB7"/>
    <w:rsid w:val="00916D75"/>
    <w:rsid w:val="00916EAB"/>
    <w:rsid w:val="00917920"/>
    <w:rsid w:val="00922ABD"/>
    <w:rsid w:val="009264D8"/>
    <w:rsid w:val="00934A85"/>
    <w:rsid w:val="00937EB5"/>
    <w:rsid w:val="00940086"/>
    <w:rsid w:val="0094525B"/>
    <w:rsid w:val="00951037"/>
    <w:rsid w:val="00951847"/>
    <w:rsid w:val="00952A51"/>
    <w:rsid w:val="009565A7"/>
    <w:rsid w:val="00960C39"/>
    <w:rsid w:val="009772C1"/>
    <w:rsid w:val="00977831"/>
    <w:rsid w:val="009818DD"/>
    <w:rsid w:val="00985450"/>
    <w:rsid w:val="00985936"/>
    <w:rsid w:val="00986A3A"/>
    <w:rsid w:val="00986E24"/>
    <w:rsid w:val="00997480"/>
    <w:rsid w:val="00997B3E"/>
    <w:rsid w:val="009A02DE"/>
    <w:rsid w:val="009A1402"/>
    <w:rsid w:val="009A28A4"/>
    <w:rsid w:val="009A3A95"/>
    <w:rsid w:val="009B2533"/>
    <w:rsid w:val="009B6E56"/>
    <w:rsid w:val="009C66A2"/>
    <w:rsid w:val="009D6841"/>
    <w:rsid w:val="009E471B"/>
    <w:rsid w:val="009E5964"/>
    <w:rsid w:val="009F5902"/>
    <w:rsid w:val="009F6B0A"/>
    <w:rsid w:val="00A01F53"/>
    <w:rsid w:val="00A01F85"/>
    <w:rsid w:val="00A04132"/>
    <w:rsid w:val="00A06B09"/>
    <w:rsid w:val="00A173E6"/>
    <w:rsid w:val="00A17F93"/>
    <w:rsid w:val="00A20577"/>
    <w:rsid w:val="00A24596"/>
    <w:rsid w:val="00A27F4A"/>
    <w:rsid w:val="00A31998"/>
    <w:rsid w:val="00A31FDE"/>
    <w:rsid w:val="00A37BF3"/>
    <w:rsid w:val="00A37F91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3EE3"/>
    <w:rsid w:val="00A74179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430"/>
    <w:rsid w:val="00AA7FEE"/>
    <w:rsid w:val="00AB262F"/>
    <w:rsid w:val="00AB5107"/>
    <w:rsid w:val="00AC12CF"/>
    <w:rsid w:val="00AC4DB0"/>
    <w:rsid w:val="00AC5AC7"/>
    <w:rsid w:val="00AD070F"/>
    <w:rsid w:val="00AD20A8"/>
    <w:rsid w:val="00AD4BBC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15659"/>
    <w:rsid w:val="00B20A3C"/>
    <w:rsid w:val="00B26509"/>
    <w:rsid w:val="00B37CF4"/>
    <w:rsid w:val="00B40AC8"/>
    <w:rsid w:val="00B41A81"/>
    <w:rsid w:val="00B41F0C"/>
    <w:rsid w:val="00B4352C"/>
    <w:rsid w:val="00B52102"/>
    <w:rsid w:val="00B53E4A"/>
    <w:rsid w:val="00B5497C"/>
    <w:rsid w:val="00B56F98"/>
    <w:rsid w:val="00B606DD"/>
    <w:rsid w:val="00B65F77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B29FC"/>
    <w:rsid w:val="00BB73C6"/>
    <w:rsid w:val="00BC05BF"/>
    <w:rsid w:val="00BC3AA4"/>
    <w:rsid w:val="00BC6454"/>
    <w:rsid w:val="00BC65ED"/>
    <w:rsid w:val="00BD3E42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B29"/>
    <w:rsid w:val="00C13DB5"/>
    <w:rsid w:val="00C149A1"/>
    <w:rsid w:val="00C162D4"/>
    <w:rsid w:val="00C21358"/>
    <w:rsid w:val="00C232D8"/>
    <w:rsid w:val="00C24A8E"/>
    <w:rsid w:val="00C30B2A"/>
    <w:rsid w:val="00C31547"/>
    <w:rsid w:val="00C42945"/>
    <w:rsid w:val="00C513CA"/>
    <w:rsid w:val="00C53FAA"/>
    <w:rsid w:val="00C540FA"/>
    <w:rsid w:val="00C54129"/>
    <w:rsid w:val="00C56445"/>
    <w:rsid w:val="00C64CA6"/>
    <w:rsid w:val="00C70832"/>
    <w:rsid w:val="00C709C0"/>
    <w:rsid w:val="00C75646"/>
    <w:rsid w:val="00C93E88"/>
    <w:rsid w:val="00C956BD"/>
    <w:rsid w:val="00C96771"/>
    <w:rsid w:val="00C97006"/>
    <w:rsid w:val="00CA1E33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4E41"/>
    <w:rsid w:val="00CE7995"/>
    <w:rsid w:val="00CE7EA3"/>
    <w:rsid w:val="00CF0236"/>
    <w:rsid w:val="00CF35B9"/>
    <w:rsid w:val="00CF4641"/>
    <w:rsid w:val="00CF6C38"/>
    <w:rsid w:val="00CF6D7E"/>
    <w:rsid w:val="00CF7946"/>
    <w:rsid w:val="00D00C05"/>
    <w:rsid w:val="00D05EDC"/>
    <w:rsid w:val="00D116D7"/>
    <w:rsid w:val="00D1204F"/>
    <w:rsid w:val="00D15F5F"/>
    <w:rsid w:val="00D1697E"/>
    <w:rsid w:val="00D16E0C"/>
    <w:rsid w:val="00D179ED"/>
    <w:rsid w:val="00D21158"/>
    <w:rsid w:val="00D224CE"/>
    <w:rsid w:val="00D228DC"/>
    <w:rsid w:val="00D2333E"/>
    <w:rsid w:val="00D24927"/>
    <w:rsid w:val="00D24B81"/>
    <w:rsid w:val="00D260D8"/>
    <w:rsid w:val="00D30C62"/>
    <w:rsid w:val="00D32E47"/>
    <w:rsid w:val="00D3476D"/>
    <w:rsid w:val="00D35B7A"/>
    <w:rsid w:val="00D512D7"/>
    <w:rsid w:val="00D544F0"/>
    <w:rsid w:val="00D5789B"/>
    <w:rsid w:val="00D57A93"/>
    <w:rsid w:val="00D61CCF"/>
    <w:rsid w:val="00D708EF"/>
    <w:rsid w:val="00D70C69"/>
    <w:rsid w:val="00D71B3A"/>
    <w:rsid w:val="00D81330"/>
    <w:rsid w:val="00D83483"/>
    <w:rsid w:val="00D91BAA"/>
    <w:rsid w:val="00DA229C"/>
    <w:rsid w:val="00DA32F5"/>
    <w:rsid w:val="00DA5EAD"/>
    <w:rsid w:val="00DA666E"/>
    <w:rsid w:val="00DA6E4D"/>
    <w:rsid w:val="00DB115A"/>
    <w:rsid w:val="00DB5C61"/>
    <w:rsid w:val="00DC21BB"/>
    <w:rsid w:val="00DC6F34"/>
    <w:rsid w:val="00DC6F69"/>
    <w:rsid w:val="00DD1235"/>
    <w:rsid w:val="00DD232A"/>
    <w:rsid w:val="00DD3EBC"/>
    <w:rsid w:val="00DD44F4"/>
    <w:rsid w:val="00DD4C7F"/>
    <w:rsid w:val="00DE128D"/>
    <w:rsid w:val="00DE37EA"/>
    <w:rsid w:val="00DF3217"/>
    <w:rsid w:val="00DF3DB6"/>
    <w:rsid w:val="00E00C48"/>
    <w:rsid w:val="00E070CB"/>
    <w:rsid w:val="00E1170C"/>
    <w:rsid w:val="00E14EB1"/>
    <w:rsid w:val="00E17F1A"/>
    <w:rsid w:val="00E20B07"/>
    <w:rsid w:val="00E21FFD"/>
    <w:rsid w:val="00E27154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22F2"/>
    <w:rsid w:val="00EB5610"/>
    <w:rsid w:val="00EB5A18"/>
    <w:rsid w:val="00EB5C06"/>
    <w:rsid w:val="00EB7EE9"/>
    <w:rsid w:val="00EC6A6E"/>
    <w:rsid w:val="00ED0607"/>
    <w:rsid w:val="00ED400B"/>
    <w:rsid w:val="00ED5449"/>
    <w:rsid w:val="00EE0D0F"/>
    <w:rsid w:val="00EE1991"/>
    <w:rsid w:val="00EE3EEC"/>
    <w:rsid w:val="00EE5B19"/>
    <w:rsid w:val="00EE6CE5"/>
    <w:rsid w:val="00EF1F08"/>
    <w:rsid w:val="00EF29DF"/>
    <w:rsid w:val="00EF5012"/>
    <w:rsid w:val="00F01ADC"/>
    <w:rsid w:val="00F106A9"/>
    <w:rsid w:val="00F15DC5"/>
    <w:rsid w:val="00F168F3"/>
    <w:rsid w:val="00F21FEC"/>
    <w:rsid w:val="00F32BF2"/>
    <w:rsid w:val="00F3749C"/>
    <w:rsid w:val="00F418E9"/>
    <w:rsid w:val="00F5307F"/>
    <w:rsid w:val="00F53389"/>
    <w:rsid w:val="00F53923"/>
    <w:rsid w:val="00F6075E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96989"/>
    <w:rsid w:val="00FA1505"/>
    <w:rsid w:val="00FA24B8"/>
    <w:rsid w:val="00FA4C0A"/>
    <w:rsid w:val="00FA722E"/>
    <w:rsid w:val="00FB0F62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C7CFC0"/>
  <w15:docId w15:val="{54D50DB9-E2ED-47D0-9C9D-1D573DA2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C154C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706464"/>
    <w:pPr>
      <w:numPr>
        <w:numId w:val="26"/>
      </w:numPr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customStyle="1" w:styleId="UnresolvedMention">
    <w:name w:val="Unresolved Mention"/>
    <w:basedOn w:val="a0"/>
    <w:uiPriority w:val="99"/>
    <w:semiHidden/>
    <w:unhideWhenUsed/>
    <w:rsid w:val="00D116D7"/>
    <w:rPr>
      <w:color w:val="605E5C"/>
      <w:shd w:val="clear" w:color="auto" w:fill="E1DFDD"/>
    </w:rPr>
  </w:style>
  <w:style w:type="paragraph" w:styleId="af5">
    <w:name w:val="List Paragraph"/>
    <w:basedOn w:val="a"/>
    <w:uiPriority w:val="34"/>
    <w:qFormat/>
    <w:rsid w:val="008E3880"/>
    <w:pPr>
      <w:spacing w:after="160" w:line="240" w:lineRule="auto"/>
      <w:ind w:left="720"/>
      <w:contextualSpacing/>
    </w:pPr>
    <w:rPr>
      <w:rFonts w:ascii="Times New Roman" w:hAnsi="Times New Roman"/>
      <w:sz w:val="28"/>
    </w:rPr>
  </w:style>
  <w:style w:type="paragraph" w:styleId="af6">
    <w:name w:val="caption"/>
    <w:basedOn w:val="a"/>
    <w:next w:val="a"/>
    <w:uiPriority w:val="35"/>
    <w:unhideWhenUsed/>
    <w:qFormat/>
    <w:rsid w:val="008A25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C14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0"/>
    <w:uiPriority w:val="99"/>
    <w:semiHidden/>
    <w:unhideWhenUsed/>
    <w:rsid w:val="00501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48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9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248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01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0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0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1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9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3765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4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92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6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72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89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86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7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025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5159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9562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240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5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15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3806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580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568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75"/>
                                                                                                  <w:marBottom w:val="7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850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66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00274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7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46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2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3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7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5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656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4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8376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0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10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88273">
                                                  <w:marLeft w:val="0"/>
                                                  <w:marRight w:val="18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7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1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1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20228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24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8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356465">
                                      <w:marLeft w:val="0"/>
                                      <w:marRight w:val="0"/>
                                      <w:marTop w:val="30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83029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478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2822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1819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35741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413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977134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692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336218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5784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041977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6353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634921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2721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527242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6338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42305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0115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980196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0384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501991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257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1927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370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28560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9649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02886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988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874658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286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946872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781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89971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4804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032998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4701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134393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4062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686824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149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97702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219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396222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487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740125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446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mlable.com/generator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orkik.com/ai-powered-xml-generator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nuget.org/packages/Xbim.Essentials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-shirt\computer_science_and_engineering\PP%20Stellar\Stellar4.3\&#1054;&#1090;&#1095;&#1105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6BB8F-D41D-4431-80CC-F8EA3F302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Отчёт.dotx</Template>
  <TotalTime>1979</TotalTime>
  <Pages>17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Майя Зырянова</dc:creator>
  <cp:keywords/>
  <dc:description/>
  <cp:lastModifiedBy>lenovo</cp:lastModifiedBy>
  <cp:revision>31</cp:revision>
  <dcterms:created xsi:type="dcterms:W3CDTF">2025-06-13T09:16:00Z</dcterms:created>
  <dcterms:modified xsi:type="dcterms:W3CDTF">2026-04-23T11:12:00Z</dcterms:modified>
</cp:coreProperties>
</file>